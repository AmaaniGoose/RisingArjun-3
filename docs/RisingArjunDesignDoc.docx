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</w:rPr>
        <w:id w:val="687256197"/>
        <w:docPartObj>
          <w:docPartGallery w:val="Cover Pages"/>
          <w:docPartUnique/>
        </w:docPartObj>
      </w:sdtPr>
      <w:sdtContent>
        <w:p w:rsidR="00856126" w:rsidRDefault="00FA2EA8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67" type="#_x0000_t202" style="position:absolute;margin-left:0;margin-top:0;width:134.85pt;height:302.4pt;z-index:25166131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VPiAIAAIk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C0504D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290"/>
                        <w:gridCol w:w="5956"/>
                      </w:tblGrid>
                      <w:tr w:rsidR="00FD0338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FA2EA8" w:rsidRDefault="00FA2EA8">
                            <w:pPr>
                              <w:jc w:val="right"/>
                            </w:pPr>
                            <w:r w:rsidRPr="00CE4A6C">
                              <w:rPr>
                                <w:noProof/>
                              </w:rPr>
                              <w:drawing>
                                <wp:inline distT="0" distB="0" distL="0" distR="0" wp14:anchorId="70979329" wp14:editId="01F58236">
                                  <wp:extent cx="2998142" cy="3029455"/>
                                  <wp:effectExtent l="0" t="0" r="0" b="0"/>
                                  <wp:docPr id="1" name="Picture 1" descr="D:\Personal\RA\Functions\Marketing\Brand Management\Logo\RisingArjun\Final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Personal\RA\Functions\Marketing\Brand Management\Logo\RisingArjun\Final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8041" cy="30495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A2EA8" w:rsidRDefault="00FA2EA8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72"/>
                                  </w:rPr>
                                  <w:t>Rising Arjun DEsign doc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A2EA8" w:rsidRDefault="00FA2EA8" w:rsidP="00C8211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FA2EA8" w:rsidRDefault="00FA2EA8">
                            <w:pPr>
                              <w:pStyle w:val="NoSpacing"/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C0504D" w:themeColor="accent2"/>
                                <w:sz w:val="26"/>
                                <w:szCs w:val="26"/>
                              </w:rPr>
                              <w:t>Abstract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Abstract"/>
                              <w:tag w:val="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:rsidR="00FA2EA8" w:rsidRDefault="00FA2EA8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This document contains the design of Rising Arjun.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C0504D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A2EA8" w:rsidRDefault="00FA2EA8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Rising Arjun</w:t>
                                </w:r>
                              </w:p>
                            </w:sdtContent>
                          </w:sdt>
                          <w:p w:rsidR="00FA2EA8" w:rsidRDefault="00FA2EA8" w:rsidP="00C82115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1F497D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1F497D" w:themeColor="text2"/>
                                  </w:rPr>
                                  <w:t>Design doc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FA2EA8" w:rsidRDefault="00FA2EA8"/>
                  </w:txbxContent>
                </v:textbox>
                <w10:wrap anchorx="page" anchory="page"/>
              </v:shape>
            </w:pict>
          </w:r>
          <w:r w:rsidR="00856126">
            <w:rPr>
              <w:b/>
            </w:rPr>
            <w:br w:type="page"/>
          </w:r>
        </w:p>
      </w:sdtContent>
    </w:sdt>
    <w:p w:rsidR="0047166D" w:rsidRPr="00AD240B" w:rsidRDefault="0047166D" w:rsidP="00ED490D">
      <w:pPr>
        <w:pStyle w:val="Misctext"/>
        <w:pageBreakBefore/>
        <w:ind w:left="115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lastRenderedPageBreak/>
        <w:t>All Rights Reserved.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1C5D00" w:rsidRPr="00AD240B">
        <w:rPr>
          <w:rFonts w:asciiTheme="majorHAnsi" w:hAnsiTheme="majorHAnsi"/>
          <w:sz w:val="28"/>
          <w:szCs w:val="28"/>
        </w:rPr>
        <w:t xml:space="preserve">No part of this document may be </w:t>
      </w:r>
      <w:r w:rsidR="00B03A7A">
        <w:rPr>
          <w:rFonts w:asciiTheme="majorHAnsi" w:hAnsiTheme="majorHAnsi"/>
          <w:sz w:val="28"/>
          <w:szCs w:val="28"/>
        </w:rPr>
        <w:t>copied, altered, or</w:t>
      </w:r>
      <w:r w:rsidR="00033227">
        <w:rPr>
          <w:rFonts w:asciiTheme="majorHAnsi" w:hAnsiTheme="majorHAnsi"/>
          <w:sz w:val="28"/>
          <w:szCs w:val="28"/>
        </w:rPr>
        <w:t xml:space="preserve"> </w:t>
      </w:r>
      <w:r w:rsidR="00B03A7A">
        <w:rPr>
          <w:rFonts w:asciiTheme="majorHAnsi" w:hAnsiTheme="majorHAnsi"/>
          <w:sz w:val="28"/>
          <w:szCs w:val="28"/>
        </w:rPr>
        <w:t>used</w:t>
      </w:r>
      <w:r w:rsidR="001C5D00" w:rsidRPr="00AD240B">
        <w:rPr>
          <w:rFonts w:asciiTheme="majorHAnsi" w:hAnsiTheme="majorHAnsi"/>
          <w:sz w:val="28"/>
          <w:szCs w:val="28"/>
        </w:rPr>
        <w:t xml:space="preserve"> in any form, or by any</w:t>
      </w:r>
      <w:r w:rsidR="00163D42">
        <w:rPr>
          <w:rFonts w:asciiTheme="majorHAnsi" w:hAnsiTheme="majorHAnsi"/>
          <w:sz w:val="28"/>
          <w:szCs w:val="28"/>
        </w:rPr>
        <w:t xml:space="preserve"> means, electronic or otherwise</w:t>
      </w:r>
      <w:r w:rsidR="001C5D00" w:rsidRPr="00AD240B">
        <w:rPr>
          <w:rFonts w:asciiTheme="majorHAnsi" w:hAnsiTheme="majorHAnsi"/>
          <w:sz w:val="28"/>
          <w:szCs w:val="28"/>
        </w:rPr>
        <w:t xml:space="preserve">, without the express prior written permission of </w:t>
      </w:r>
      <w:r w:rsidR="00B42C85">
        <w:rPr>
          <w:rFonts w:asciiTheme="majorHAnsi" w:hAnsiTheme="majorHAnsi"/>
          <w:sz w:val="28"/>
          <w:szCs w:val="28"/>
        </w:rPr>
        <w:t xml:space="preserve">The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1C5D00" w:rsidRPr="00AD240B">
        <w:rPr>
          <w:rFonts w:asciiTheme="majorHAnsi" w:hAnsiTheme="majorHAnsi"/>
          <w:sz w:val="28"/>
          <w:szCs w:val="28"/>
        </w:rPr>
        <w:t>.</w:t>
      </w:r>
      <w:r w:rsidR="00163D42">
        <w:rPr>
          <w:rFonts w:asciiTheme="majorHAnsi" w:hAnsiTheme="majorHAnsi"/>
          <w:sz w:val="28"/>
          <w:szCs w:val="28"/>
        </w:rPr>
        <w:t xml:space="preserve"> The document however can be shared </w:t>
      </w:r>
      <w:r w:rsidR="00F11F6D">
        <w:rPr>
          <w:rFonts w:asciiTheme="majorHAnsi" w:hAnsiTheme="majorHAnsi"/>
          <w:sz w:val="28"/>
          <w:szCs w:val="28"/>
        </w:rPr>
        <w:t>with</w:t>
      </w:r>
      <w:r w:rsidR="00163D42">
        <w:rPr>
          <w:rFonts w:asciiTheme="majorHAnsi" w:hAnsiTheme="majorHAnsi"/>
          <w:sz w:val="28"/>
          <w:szCs w:val="28"/>
        </w:rPr>
        <w:t xml:space="preserve"> others</w:t>
      </w:r>
      <w:r w:rsidR="00033227">
        <w:rPr>
          <w:rFonts w:asciiTheme="majorHAnsi" w:hAnsiTheme="majorHAnsi"/>
          <w:sz w:val="28"/>
          <w:szCs w:val="28"/>
        </w:rPr>
        <w:t xml:space="preserve"> AS-IS</w:t>
      </w:r>
      <w:r w:rsidR="00163D42">
        <w:rPr>
          <w:rFonts w:asciiTheme="majorHAnsi" w:hAnsiTheme="majorHAnsi"/>
          <w:sz w:val="28"/>
          <w:szCs w:val="28"/>
        </w:rPr>
        <w:t xml:space="preserve"> in totality without any changes in it.</w:t>
      </w:r>
    </w:p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Printed in ________</w:t>
      </w:r>
    </w:p>
    <w:p w:rsidR="0047166D" w:rsidRDefault="00033227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</w:t>
      </w:r>
      <w:r w:rsidR="00C1760C" w:rsidRPr="00AD240B">
        <w:rPr>
          <w:rFonts w:asciiTheme="majorHAnsi" w:hAnsiTheme="majorHAnsi"/>
          <w:sz w:val="28"/>
          <w:szCs w:val="28"/>
        </w:rPr>
        <w:t>he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C1760C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Logo</w:t>
      </w:r>
      <w:r w:rsidR="005F523E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&amp; other contents are intellectual property of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 xml:space="preserve"> in </w:t>
      </w:r>
      <w:r>
        <w:rPr>
          <w:rFonts w:asciiTheme="majorHAnsi" w:hAnsiTheme="majorHAnsi"/>
          <w:sz w:val="28"/>
          <w:szCs w:val="28"/>
        </w:rPr>
        <w:t>India</w:t>
      </w:r>
      <w:r w:rsidR="00736D9A" w:rsidRPr="00AD240B">
        <w:rPr>
          <w:rFonts w:asciiTheme="majorHAnsi" w:hAnsiTheme="majorHAnsi"/>
          <w:sz w:val="28"/>
          <w:szCs w:val="28"/>
        </w:rPr>
        <w:t xml:space="preserve">.  The use of these without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736D9A" w:rsidRPr="00AD240B">
        <w:rPr>
          <w:rFonts w:asciiTheme="majorHAnsi" w:hAnsiTheme="majorHAnsi"/>
          <w:sz w:val="28"/>
          <w:szCs w:val="28"/>
        </w:rPr>
        <w:t>’s</w:t>
      </w:r>
      <w:r w:rsidR="00F65A20" w:rsidRPr="00AD240B">
        <w:rPr>
          <w:rFonts w:asciiTheme="majorHAnsi" w:hAnsiTheme="majorHAnsi"/>
          <w:sz w:val="28"/>
          <w:szCs w:val="28"/>
        </w:rPr>
        <w:t xml:space="preserve"> </w:t>
      </w:r>
      <w:r w:rsidR="00736D9A" w:rsidRPr="00AD240B">
        <w:rPr>
          <w:rFonts w:asciiTheme="majorHAnsi" w:hAnsiTheme="majorHAnsi"/>
          <w:sz w:val="28"/>
          <w:szCs w:val="28"/>
        </w:rPr>
        <w:t>prior written consent is strictly prohibited. Other third party trademarks referenced</w:t>
      </w:r>
      <w:r w:rsidR="005F523E">
        <w:rPr>
          <w:rFonts w:asciiTheme="majorHAnsi" w:hAnsiTheme="majorHAnsi"/>
          <w:sz w:val="28"/>
          <w:szCs w:val="28"/>
        </w:rPr>
        <w:t xml:space="preserve"> shall be </w:t>
      </w:r>
      <w:r w:rsidR="00736D9A" w:rsidRPr="00AD240B">
        <w:rPr>
          <w:rFonts w:asciiTheme="majorHAnsi" w:hAnsiTheme="majorHAnsi"/>
          <w:sz w:val="28"/>
          <w:szCs w:val="28"/>
        </w:rPr>
        <w:t>the property of their respective owners.  Please note that the above list is not all-inclusive,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736D9A" w:rsidRPr="00AD240B">
        <w:rPr>
          <w:rFonts w:asciiTheme="majorHAnsi" w:hAnsiTheme="majorHAnsi"/>
          <w:sz w:val="28"/>
          <w:szCs w:val="28"/>
        </w:rPr>
        <w:t>the absence of any mark from this list does not mean that it is no</w:t>
      </w:r>
      <w:r w:rsidR="00ED490D">
        <w:rPr>
          <w:rFonts w:asciiTheme="majorHAnsi" w:hAnsiTheme="majorHAnsi"/>
          <w:sz w:val="28"/>
          <w:szCs w:val="28"/>
        </w:rPr>
        <w:t>t a</w:t>
      </w:r>
      <w:r w:rsidR="00736D9A" w:rsidRPr="00AD240B">
        <w:rPr>
          <w:rFonts w:asciiTheme="majorHAnsi" w:hAnsiTheme="majorHAnsi"/>
          <w:sz w:val="28"/>
          <w:szCs w:val="28"/>
        </w:rPr>
        <w:t xml:space="preserve">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6053C8">
        <w:rPr>
          <w:rFonts w:asciiTheme="majorHAnsi" w:hAnsiTheme="majorHAnsi"/>
          <w:sz w:val="28"/>
          <w:szCs w:val="28"/>
        </w:rPr>
        <w:t xml:space="preserve"> property</w:t>
      </w:r>
      <w:r w:rsidR="00736D9A" w:rsidRPr="00AD240B">
        <w:rPr>
          <w:rFonts w:asciiTheme="majorHAnsi" w:hAnsiTheme="majorHAnsi"/>
          <w:sz w:val="28"/>
          <w:szCs w:val="28"/>
        </w:rPr>
        <w:t>.</w:t>
      </w:r>
    </w:p>
    <w:p w:rsidR="00F273C9" w:rsidRPr="00F273C9" w:rsidRDefault="00F273C9" w:rsidP="00F273C9"/>
    <w:p w:rsidR="0047166D" w:rsidRPr="00AD240B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>DISCLAIMER</w:t>
      </w:r>
      <w:r w:rsidRPr="00AD240B">
        <w:rPr>
          <w:rFonts w:asciiTheme="majorHAnsi" w:hAnsiTheme="majorHAnsi"/>
          <w:sz w:val="28"/>
          <w:szCs w:val="28"/>
        </w:rPr>
        <w:t xml:space="preserve"> </w:t>
      </w:r>
      <w:r w:rsidR="008D7446" w:rsidRPr="00AD240B">
        <w:rPr>
          <w:rFonts w:asciiTheme="majorHAnsi" w:hAnsiTheme="majorHAnsi"/>
          <w:sz w:val="28"/>
          <w:szCs w:val="28"/>
        </w:rPr>
        <w:t>The information in this book is provided “AS - IS”, without warranty of any kind, express or implied, including but not limited to a warranty of merchantability, fitness for any particular purpose, title or non-infringement of third party rights,</w:t>
      </w:r>
      <w:r w:rsidR="00816627">
        <w:rPr>
          <w:rFonts w:asciiTheme="majorHAnsi" w:hAnsiTheme="majorHAnsi"/>
          <w:sz w:val="28"/>
          <w:szCs w:val="28"/>
        </w:rPr>
        <w:t xml:space="preserve"> &amp; </w:t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 xml:space="preserve"> specifically disclaims all other warranties, conditions or representations. Information in this document is subject to change without notice.</w:t>
      </w:r>
    </w:p>
    <w:p w:rsidR="00AF400C" w:rsidRDefault="00AF400C" w:rsidP="00ED490D">
      <w:pPr>
        <w:pStyle w:val="Misctext"/>
        <w:jc w:val="both"/>
        <w:rPr>
          <w:rFonts w:asciiTheme="majorHAnsi" w:hAnsiTheme="majorHAnsi"/>
          <w:b/>
          <w:color w:val="6E6E6E"/>
          <w:sz w:val="28"/>
          <w:szCs w:val="28"/>
        </w:rPr>
      </w:pPr>
    </w:p>
    <w:p w:rsidR="0051399E" w:rsidRDefault="0047166D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D240B">
        <w:rPr>
          <w:rFonts w:asciiTheme="majorHAnsi" w:hAnsiTheme="majorHAnsi"/>
          <w:b/>
          <w:color w:val="6E6E6E"/>
          <w:sz w:val="28"/>
          <w:szCs w:val="28"/>
        </w:rPr>
        <w:t xml:space="preserve">REQUESTS </w:t>
      </w:r>
      <w:r w:rsidR="00E563B1">
        <w:rPr>
          <w:rFonts w:asciiTheme="majorHAnsi" w:hAnsiTheme="majorHAnsi"/>
          <w:sz w:val="28"/>
          <w:szCs w:val="28"/>
        </w:rPr>
        <w:t>f</w:t>
      </w:r>
      <w:r w:rsidR="008D7446" w:rsidRPr="00AD240B">
        <w:rPr>
          <w:rFonts w:asciiTheme="majorHAnsi" w:hAnsiTheme="majorHAnsi"/>
          <w:sz w:val="28"/>
          <w:szCs w:val="28"/>
        </w:rPr>
        <w:t>or information requests or for obtaining permission for the use of this work, please submit a written request to:</w:t>
      </w:r>
    </w:p>
    <w:p w:rsidR="0051399E" w:rsidRDefault="007A463A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2199640</wp:posOffset>
            </wp:positionH>
            <wp:positionV relativeFrom="paragraph">
              <wp:posOffset>5715</wp:posOffset>
            </wp:positionV>
            <wp:extent cx="4600575" cy="2809875"/>
            <wp:effectExtent l="19050" t="1905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r="10909" b="11412"/>
                    <a:stretch/>
                  </pic:blipFill>
                  <pic:spPr bwMode="auto">
                    <a:xfrm>
                      <a:off x="0" y="0"/>
                      <a:ext cx="4600575" cy="2809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60E">
        <w:rPr>
          <w:rFonts w:asciiTheme="majorHAnsi" w:hAnsiTheme="majorHAnsi"/>
          <w:sz w:val="28"/>
          <w:szCs w:val="28"/>
        </w:rPr>
        <w:t>Rising Arjun</w:t>
      </w:r>
      <w:r w:rsidR="008D7446" w:rsidRPr="00AD240B">
        <w:rPr>
          <w:rFonts w:asciiTheme="majorHAnsi" w:hAnsiTheme="majorHAnsi"/>
          <w:sz w:val="28"/>
          <w:szCs w:val="28"/>
        </w:rPr>
        <w:t>,</w:t>
      </w:r>
    </w:p>
    <w:p w:rsidR="00334603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Kataria</w:t>
      </w:r>
      <w:proofErr w:type="spellEnd"/>
      <w:r>
        <w:rPr>
          <w:rFonts w:asciiTheme="majorHAnsi" w:hAnsiTheme="majorHAnsi"/>
          <w:sz w:val="28"/>
          <w:szCs w:val="28"/>
        </w:rPr>
        <w:t xml:space="preserve"> Market</w:t>
      </w:r>
      <w:r w:rsidR="002F2664">
        <w:rPr>
          <w:rFonts w:asciiTheme="majorHAnsi" w:hAnsiTheme="majorHAnsi"/>
          <w:sz w:val="28"/>
          <w:szCs w:val="28"/>
        </w:rPr>
        <w:t>,</w:t>
      </w:r>
      <w:r w:rsidR="0051399E">
        <w:rPr>
          <w:rFonts w:asciiTheme="majorHAnsi" w:hAnsiTheme="majorHAnsi"/>
          <w:sz w:val="28"/>
          <w:szCs w:val="28"/>
        </w:rPr>
        <w:t xml:space="preserve"> </w:t>
      </w:r>
    </w:p>
    <w:p w:rsidR="0051399E" w:rsidRDefault="00435138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Near ILD/Corona/</w:t>
      </w:r>
      <w:proofErr w:type="spellStart"/>
      <w:r>
        <w:rPr>
          <w:rFonts w:asciiTheme="majorHAnsi" w:hAnsiTheme="majorHAnsi"/>
          <w:sz w:val="28"/>
          <w:szCs w:val="28"/>
        </w:rPr>
        <w:t>Tak</w:t>
      </w:r>
      <w:r w:rsidR="002F2664">
        <w:rPr>
          <w:rFonts w:asciiTheme="majorHAnsi" w:hAnsiTheme="majorHAnsi"/>
          <w:sz w:val="28"/>
          <w:szCs w:val="28"/>
        </w:rPr>
        <w:t>sila</w:t>
      </w:r>
      <w:proofErr w:type="spellEnd"/>
      <w:r w:rsidR="0051399E">
        <w:rPr>
          <w:rFonts w:asciiTheme="majorHAnsi" w:hAnsiTheme="majorHAnsi"/>
          <w:sz w:val="28"/>
          <w:szCs w:val="28"/>
        </w:rPr>
        <w:t>,</w:t>
      </w:r>
    </w:p>
    <w:p w:rsidR="0051399E" w:rsidRDefault="002F2664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Sector 37C</w:t>
      </w:r>
      <w:r w:rsidR="00F273C9">
        <w:rPr>
          <w:rFonts w:asciiTheme="majorHAnsi" w:hAnsi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/>
          <w:sz w:val="28"/>
          <w:szCs w:val="28"/>
        </w:rPr>
        <w:t>Gurugram</w:t>
      </w:r>
      <w:proofErr w:type="spellEnd"/>
    </w:p>
    <w:p w:rsidR="0051399E" w:rsidRDefault="0051399E" w:rsidP="00ED490D">
      <w:pPr>
        <w:pStyle w:val="Misctext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Haryana, </w:t>
      </w:r>
      <w:r w:rsidR="00F4560E">
        <w:rPr>
          <w:rFonts w:asciiTheme="majorHAnsi" w:hAnsiTheme="majorHAnsi"/>
          <w:sz w:val="28"/>
          <w:szCs w:val="28"/>
        </w:rPr>
        <w:t>India</w:t>
      </w:r>
      <w:r w:rsidR="008D7446" w:rsidRPr="00AD240B">
        <w:rPr>
          <w:rFonts w:asciiTheme="majorHAnsi" w:hAnsiTheme="majorHAnsi"/>
          <w:sz w:val="28"/>
          <w:szCs w:val="28"/>
        </w:rPr>
        <w:t>.</w:t>
      </w:r>
      <w:r w:rsidR="00EB13A5">
        <w:rPr>
          <w:rFonts w:asciiTheme="majorHAnsi" w:hAnsiTheme="majorHAnsi"/>
          <w:sz w:val="28"/>
          <w:szCs w:val="28"/>
        </w:rPr>
        <w:t xml:space="preserve"> 122001</w:t>
      </w:r>
    </w:p>
    <w:p w:rsidR="0051399E" w:rsidRPr="00E6571D" w:rsidRDefault="00E6571D" w:rsidP="00ED490D">
      <w:pPr>
        <w:pStyle w:val="Misctext"/>
        <w:jc w:val="both"/>
        <w:rPr>
          <w:rFonts w:asciiTheme="majorHAnsi" w:hAnsiTheme="majorHAnsi"/>
          <w:sz w:val="24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e-id</w:t>
      </w:r>
      <w:proofErr w:type="gramEnd"/>
      <w:r>
        <w:rPr>
          <w:sz w:val="20"/>
        </w:rPr>
        <w:t xml:space="preserve">: </w:t>
      </w:r>
      <w:hyperlink r:id="rId14" w:history="1">
        <w:r w:rsidR="002120B6" w:rsidRPr="00E6571D">
          <w:rPr>
            <w:rStyle w:val="Hyperlink"/>
            <w:rFonts w:asciiTheme="majorHAnsi" w:hAnsiTheme="majorHAnsi"/>
            <w:sz w:val="24"/>
            <w:szCs w:val="28"/>
          </w:rPr>
          <w:t>therisingarjun@gmail.com</w:t>
        </w:r>
      </w:hyperlink>
    </w:p>
    <w:p w:rsidR="00A21968" w:rsidRPr="00A21968" w:rsidRDefault="002120B6" w:rsidP="0051399E">
      <w:pPr>
        <w:pStyle w:val="Misctext"/>
        <w:jc w:val="both"/>
        <w:rPr>
          <w:rFonts w:asciiTheme="majorHAnsi" w:hAnsiTheme="majorHAnsi"/>
          <w:sz w:val="28"/>
          <w:szCs w:val="28"/>
        </w:rPr>
      </w:pPr>
      <w:r w:rsidRPr="00A21968">
        <w:rPr>
          <w:rFonts w:asciiTheme="majorHAnsi" w:hAnsiTheme="majorHAnsi"/>
          <w:sz w:val="28"/>
          <w:szCs w:val="28"/>
        </w:rPr>
        <w:t>(m)-</w:t>
      </w:r>
      <w:r w:rsidR="0051399E" w:rsidRPr="00A21968">
        <w:rPr>
          <w:rFonts w:asciiTheme="majorHAnsi" w:hAnsiTheme="majorHAnsi"/>
          <w:sz w:val="28"/>
          <w:szCs w:val="28"/>
        </w:rPr>
        <w:t>+91-</w:t>
      </w:r>
      <w:r w:rsidRPr="00A21968">
        <w:rPr>
          <w:rFonts w:asciiTheme="majorHAnsi" w:hAnsiTheme="majorHAnsi"/>
          <w:sz w:val="28"/>
          <w:szCs w:val="28"/>
        </w:rPr>
        <w:t>9319412223</w:t>
      </w:r>
    </w:p>
    <w:p w:rsidR="001D5F30" w:rsidRPr="00F273C9" w:rsidRDefault="00736101" w:rsidP="0051399E">
      <w:pPr>
        <w:pStyle w:val="Misctext"/>
        <w:jc w:val="both"/>
        <w:rPr>
          <w:rFonts w:ascii="Arial Bold" w:hAnsi="Arial Bold"/>
          <w:b/>
          <w:color w:val="6E6E6E"/>
          <w:sz w:val="30"/>
          <w:szCs w:val="32"/>
        </w:rPr>
      </w:pPr>
      <w:r>
        <w:rPr>
          <w:rFonts w:asciiTheme="majorHAnsi" w:hAnsiTheme="majorHAnsi"/>
          <w:sz w:val="28"/>
          <w:szCs w:val="28"/>
        </w:rPr>
        <w:t xml:space="preserve">         </w:t>
      </w:r>
      <w:r w:rsidR="0051399E" w:rsidRPr="00A21968">
        <w:rPr>
          <w:rFonts w:asciiTheme="majorHAnsi" w:hAnsiTheme="majorHAnsi"/>
          <w:sz w:val="28"/>
          <w:szCs w:val="28"/>
        </w:rPr>
        <w:t>+91-7838362175</w:t>
      </w:r>
      <w:r w:rsidR="001D5F30" w:rsidRPr="00F273C9">
        <w:rPr>
          <w:sz w:val="20"/>
        </w:rPr>
        <w:br w:type="page"/>
      </w:r>
    </w:p>
    <w:p w:rsidR="0047166D" w:rsidRPr="005B568B" w:rsidRDefault="0047166D" w:rsidP="005E4227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Contents</w:t>
      </w:r>
    </w:p>
    <w:p w:rsidR="002D5B5E" w:rsidRDefault="00C10336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 w:rsidRPr="00AD240B">
        <w:rPr>
          <w:rFonts w:asciiTheme="majorHAnsi" w:hAnsiTheme="majorHAnsi" w:cs="Arial"/>
          <w:sz w:val="28"/>
          <w:szCs w:val="28"/>
        </w:rPr>
        <w:fldChar w:fldCharType="begin"/>
      </w:r>
      <w:r w:rsidR="0047166D" w:rsidRPr="00AD240B">
        <w:rPr>
          <w:rFonts w:asciiTheme="majorHAnsi" w:hAnsiTheme="majorHAnsi" w:cs="Arial"/>
          <w:sz w:val="28"/>
          <w:szCs w:val="28"/>
        </w:rPr>
        <w:instrText xml:space="preserve"> TOC \o "1-9" </w:instrText>
      </w:r>
      <w:r w:rsidRPr="00AD240B">
        <w:rPr>
          <w:rFonts w:asciiTheme="majorHAnsi" w:hAnsiTheme="majorHAnsi" w:cs="Arial"/>
          <w:sz w:val="28"/>
          <w:szCs w:val="28"/>
        </w:rPr>
        <w:fldChar w:fldCharType="separate"/>
      </w:r>
      <w:r w:rsidR="002D5B5E">
        <w:rPr>
          <w:noProof/>
        </w:rPr>
        <w:t>Introduction</w:t>
      </w:r>
      <w:r w:rsidR="002D5B5E">
        <w:rPr>
          <w:noProof/>
        </w:rPr>
        <w:tab/>
      </w:r>
      <w:r w:rsidR="002D5B5E">
        <w:rPr>
          <w:noProof/>
        </w:rPr>
        <w:fldChar w:fldCharType="begin"/>
      </w:r>
      <w:r w:rsidR="002D5B5E">
        <w:rPr>
          <w:noProof/>
        </w:rPr>
        <w:instrText xml:space="preserve"> PAGEREF _Toc51914199 \h </w:instrText>
      </w:r>
      <w:r w:rsidR="002D5B5E">
        <w:rPr>
          <w:noProof/>
        </w:rPr>
      </w:r>
      <w:r w:rsidR="002D5B5E">
        <w:rPr>
          <w:noProof/>
        </w:rPr>
        <w:fldChar w:fldCharType="separate"/>
      </w:r>
      <w:r w:rsidR="002D5B5E">
        <w:rPr>
          <w:noProof/>
        </w:rPr>
        <w:t>5</w:t>
      </w:r>
      <w:r w:rsidR="002D5B5E"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Purpose of Handbook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Who should read this manual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Functional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Deployment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Enterprise Onboarding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Teacher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Student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API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Salarypayments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D5B5E" w:rsidRDefault="002D5B5E">
      <w:pPr>
        <w:pStyle w:val="TOC1"/>
        <w:rPr>
          <w:rFonts w:asciiTheme="minorHAnsi" w:eastAsiaTheme="minorEastAsia" w:hAnsiTheme="minorHAnsi"/>
          <w:b w:val="0"/>
          <w:caps w:val="0"/>
          <w:noProof/>
          <w:color w:val="auto"/>
        </w:rPr>
      </w:pPr>
      <w:r>
        <w:rPr>
          <w:noProof/>
        </w:rPr>
        <w:t>Annexure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Horizontals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Contact Details – Verticals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D5B5E" w:rsidRDefault="002D5B5E">
      <w:pPr>
        <w:pStyle w:val="TOC2"/>
        <w:rPr>
          <w:rFonts w:asciiTheme="minorHAnsi" w:eastAsiaTheme="minorEastAsia" w:hAnsiTheme="minorHAnsi"/>
          <w:smallCaps w:val="0"/>
          <w:noProof/>
        </w:rPr>
      </w:pPr>
      <w:r w:rsidRPr="00263CA2">
        <w:rPr>
          <w:noProof/>
          <w:kern w:val="32"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_Toc51914217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820A2" w:rsidRDefault="00C10336" w:rsidP="00A820A2">
      <w:r w:rsidRPr="00AD240B">
        <w:rPr>
          <w:rFonts w:asciiTheme="majorHAnsi" w:hAnsiTheme="majorHAnsi" w:cs="Arial"/>
          <w:sz w:val="28"/>
          <w:szCs w:val="28"/>
        </w:rPr>
        <w:fldChar w:fldCharType="end"/>
      </w:r>
      <w:r w:rsidR="00A820A2">
        <w:br w:type="page"/>
      </w:r>
    </w:p>
    <w:p w:rsidR="00A820A2" w:rsidRPr="005B568B" w:rsidRDefault="00A820A2" w:rsidP="00A820A2">
      <w:pPr>
        <w:pStyle w:val="Nonumberhead"/>
        <w:pBdr>
          <w:bottom w:val="single" w:sz="12" w:space="5" w:color="EB8024"/>
        </w:pBdr>
        <w:rPr>
          <w:rFonts w:ascii="Arial" w:hAnsi="Arial" w:cs="Arial"/>
          <w:sz w:val="22"/>
          <w:szCs w:val="22"/>
        </w:rPr>
      </w:pPr>
      <w:r>
        <w:lastRenderedPageBreak/>
        <w:t>Tables</w:t>
      </w:r>
    </w:p>
    <w:p w:rsidR="002D5B5E" w:rsidRDefault="00A820A2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begin"/>
      </w:r>
      <w:r>
        <w:rPr>
          <w:rFonts w:asciiTheme="majorHAnsi" w:hAnsiTheme="majorHAnsi" w:cs="Arial"/>
          <w:sz w:val="28"/>
          <w:szCs w:val="28"/>
        </w:rPr>
        <w:instrText xml:space="preserve"> TOC \h \z \c "Table" </w:instrText>
      </w:r>
      <w:r>
        <w:rPr>
          <w:rFonts w:asciiTheme="majorHAnsi" w:hAnsiTheme="majorHAnsi" w:cs="Arial"/>
          <w:sz w:val="28"/>
          <w:szCs w:val="28"/>
        </w:rPr>
        <w:fldChar w:fldCharType="separate"/>
      </w:r>
      <w:hyperlink w:anchor="_Toc51914218" w:history="1">
        <w:r w:rsidR="002D5B5E" w:rsidRPr="009A2F96">
          <w:rPr>
            <w:rStyle w:val="Hyperlink"/>
            <w:rFonts w:cs="Arial"/>
            <w:noProof/>
          </w:rPr>
          <w:t>Table 1 – Document Coverage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_Toc51914218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5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FA2EA8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19" w:history="1">
        <w:r w:rsidR="002D5B5E" w:rsidRPr="009A2F96">
          <w:rPr>
            <w:rStyle w:val="Hyperlink"/>
            <w:rFonts w:cs="Arial"/>
            <w:noProof/>
          </w:rPr>
          <w:t>Table 23 – Contact Details - Horizontals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_Toc51914219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FA2EA8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0" w:history="1">
        <w:r w:rsidR="002D5B5E" w:rsidRPr="009A2F96">
          <w:rPr>
            <w:rStyle w:val="Hyperlink"/>
            <w:rFonts w:cs="Arial"/>
            <w:noProof/>
          </w:rPr>
          <w:t>Table 24 – Contact Details - Verticals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_Toc51914220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2D5B5E" w:rsidRDefault="00FA2EA8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51914221" w:history="1">
        <w:r w:rsidR="002D5B5E" w:rsidRPr="009A2F96">
          <w:rPr>
            <w:rStyle w:val="Hyperlink"/>
            <w:rFonts w:cs="Arial"/>
            <w:noProof/>
          </w:rPr>
          <w:t>Table 25 – Document Revision History</w:t>
        </w:r>
        <w:r w:rsidR="002D5B5E">
          <w:rPr>
            <w:noProof/>
            <w:webHidden/>
          </w:rPr>
          <w:tab/>
        </w:r>
        <w:r w:rsidR="002D5B5E">
          <w:rPr>
            <w:noProof/>
            <w:webHidden/>
          </w:rPr>
          <w:fldChar w:fldCharType="begin"/>
        </w:r>
        <w:r w:rsidR="002D5B5E">
          <w:rPr>
            <w:noProof/>
            <w:webHidden/>
          </w:rPr>
          <w:instrText xml:space="preserve"> PAGEREF _Toc51914221 \h </w:instrText>
        </w:r>
        <w:r w:rsidR="002D5B5E">
          <w:rPr>
            <w:noProof/>
            <w:webHidden/>
          </w:rPr>
        </w:r>
        <w:r w:rsidR="002D5B5E">
          <w:rPr>
            <w:noProof/>
            <w:webHidden/>
          </w:rPr>
          <w:fldChar w:fldCharType="separate"/>
        </w:r>
        <w:r w:rsidR="002D5B5E">
          <w:rPr>
            <w:noProof/>
            <w:webHidden/>
          </w:rPr>
          <w:t>10</w:t>
        </w:r>
        <w:r w:rsidR="002D5B5E">
          <w:rPr>
            <w:noProof/>
            <w:webHidden/>
          </w:rPr>
          <w:fldChar w:fldCharType="end"/>
        </w:r>
      </w:hyperlink>
    </w:p>
    <w:p w:rsidR="009F6840" w:rsidRPr="00F81E76" w:rsidRDefault="00A820A2" w:rsidP="00F81E7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asciiTheme="majorHAnsi" w:hAnsiTheme="majorHAnsi" w:cs="Arial"/>
          <w:sz w:val="28"/>
          <w:szCs w:val="28"/>
        </w:rPr>
        <w:fldChar w:fldCharType="end"/>
      </w:r>
      <w:r w:rsidR="009F6840">
        <w:rPr>
          <w:rFonts w:asciiTheme="majorHAnsi" w:hAnsiTheme="majorHAnsi" w:cs="Arial"/>
          <w:sz w:val="28"/>
          <w:szCs w:val="28"/>
        </w:rPr>
        <w:br w:type="page"/>
      </w:r>
    </w:p>
    <w:p w:rsidR="0047166D" w:rsidRPr="000F55B7" w:rsidRDefault="0047166D" w:rsidP="000F55B7">
      <w:pPr>
        <w:pStyle w:val="Chapter"/>
        <w:spacing w:line="240" w:lineRule="auto"/>
        <w:rPr>
          <w:sz w:val="56"/>
        </w:rPr>
      </w:pPr>
      <w:r w:rsidRPr="000F55B7">
        <w:rPr>
          <w:sz w:val="56"/>
        </w:rPr>
        <w:lastRenderedPageBreak/>
        <w:t>Chapter</w:t>
      </w:r>
      <w:r w:rsidR="00AC1755" w:rsidRPr="000F55B7">
        <w:rPr>
          <w:sz w:val="56"/>
        </w:rPr>
        <w:t xml:space="preserve"> 1</w:t>
      </w:r>
    </w:p>
    <w:p w:rsidR="0047166D" w:rsidRDefault="0047166D">
      <w:pPr>
        <w:pStyle w:val="Heading1"/>
      </w:pPr>
      <w:bookmarkStart w:id="0" w:name="_Toc519594513"/>
      <w:bookmarkStart w:id="1" w:name="_Toc519611309"/>
      <w:bookmarkStart w:id="2" w:name="_Toc519611327"/>
      <w:bookmarkStart w:id="3" w:name="_Toc519656725"/>
      <w:bookmarkStart w:id="4" w:name="_Toc519656747"/>
      <w:bookmarkStart w:id="5" w:name="_Toc519656769"/>
      <w:bookmarkStart w:id="6" w:name="_Toc96939359"/>
      <w:bookmarkStart w:id="7" w:name="_Toc51914199"/>
      <w:r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47166D" w:rsidRDefault="00BB62A5">
      <w:pPr>
        <w:pStyle w:val="Heading2"/>
        <w:rPr>
          <w:kern w:val="32"/>
        </w:rPr>
      </w:pPr>
      <w:bookmarkStart w:id="8" w:name="_Toc96939360"/>
      <w:bookmarkStart w:id="9" w:name="_Toc51914200"/>
      <w:r>
        <w:rPr>
          <w:kern w:val="32"/>
        </w:rPr>
        <w:t>Overview</w:t>
      </w:r>
      <w:bookmarkEnd w:id="8"/>
      <w:bookmarkEnd w:id="9"/>
    </w:p>
    <w:p w:rsidR="00072D19" w:rsidRDefault="00BB62A5" w:rsidP="00752113">
      <w:pPr>
        <w:pStyle w:val="BodyText"/>
        <w:jc w:val="both"/>
        <w:rPr>
          <w:kern w:val="32"/>
        </w:rPr>
      </w:pPr>
      <w:r>
        <w:rPr>
          <w:kern w:val="32"/>
        </w:rPr>
        <w:t xml:space="preserve">This document contains the </w:t>
      </w:r>
      <w:r w:rsidR="003C357F">
        <w:rPr>
          <w:kern w:val="32"/>
        </w:rPr>
        <w:t>design</w:t>
      </w:r>
      <w:r>
        <w:rPr>
          <w:kern w:val="32"/>
        </w:rPr>
        <w:t xml:space="preserve"> details of Rising Arjun</w:t>
      </w:r>
      <w:r w:rsidR="003C357F">
        <w:rPr>
          <w:kern w:val="32"/>
        </w:rPr>
        <w:t xml:space="preserve"> as below:</w:t>
      </w:r>
    </w:p>
    <w:tbl>
      <w:tblPr>
        <w:tblStyle w:val="GridTable5Dark-Accent6"/>
        <w:tblW w:w="8280" w:type="dxa"/>
        <w:tblInd w:w="2628" w:type="dxa"/>
        <w:tblLook w:val="04A0" w:firstRow="1" w:lastRow="0" w:firstColumn="1" w:lastColumn="0" w:noHBand="0" w:noVBand="1"/>
      </w:tblPr>
      <w:tblGrid>
        <w:gridCol w:w="936"/>
        <w:gridCol w:w="2484"/>
        <w:gridCol w:w="4860"/>
      </w:tblGrid>
      <w:tr w:rsidR="008E3A88" w:rsidRPr="0026134B" w:rsidTr="008E3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:rsidR="008E3A88" w:rsidRPr="00B401B1" w:rsidRDefault="008E3A88" w:rsidP="00542B17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</w:rPr>
              <w:tab/>
              <w:t xml:space="preserve">          </w:t>
            </w:r>
            <w:r w:rsidRPr="00B401B1">
              <w:rPr>
                <w:kern w:val="32"/>
                <w:sz w:val="20"/>
                <w:szCs w:val="20"/>
              </w:rPr>
              <w:t>#</w:t>
            </w:r>
          </w:p>
        </w:tc>
        <w:tc>
          <w:tcPr>
            <w:tcW w:w="2484" w:type="dxa"/>
          </w:tcPr>
          <w:p w:rsidR="008E3A88" w:rsidRPr="00B401B1" w:rsidRDefault="00BB62A5" w:rsidP="008E3A88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Content</w:t>
            </w:r>
          </w:p>
        </w:tc>
        <w:tc>
          <w:tcPr>
            <w:tcW w:w="4860" w:type="dxa"/>
          </w:tcPr>
          <w:p w:rsidR="008E3A88" w:rsidRPr="00B401B1" w:rsidRDefault="00BB62A5" w:rsidP="00F25F13">
            <w:pPr>
              <w:pStyle w:val="BodyText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</w:t>
            </w:r>
          </w:p>
        </w:tc>
      </w:tr>
      <w:tr w:rsidR="008E3A88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FABF8F" w:themeFill="accent6" w:themeFillTint="99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 w:rsidRPr="0026134B">
              <w:rPr>
                <w:kern w:val="32"/>
                <w:sz w:val="20"/>
                <w:szCs w:val="20"/>
              </w:rPr>
              <w:t>1</w:t>
            </w:r>
          </w:p>
        </w:tc>
        <w:tc>
          <w:tcPr>
            <w:tcW w:w="2484" w:type="dxa"/>
            <w:shd w:val="clear" w:color="auto" w:fill="FABF8F" w:themeFill="accent6" w:themeFillTint="99"/>
          </w:tcPr>
          <w:p w:rsidR="008E3A88" w:rsidRPr="0026134B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Architecture</w:t>
            </w:r>
          </w:p>
        </w:tc>
        <w:tc>
          <w:tcPr>
            <w:tcW w:w="4860" w:type="dxa"/>
            <w:shd w:val="clear" w:color="auto" w:fill="FABF8F" w:themeFill="accent6" w:themeFillTint="99"/>
          </w:tcPr>
          <w:p w:rsidR="008E3A88" w:rsidRPr="0026134B" w:rsidRDefault="003C357F" w:rsidP="008E3A88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 xml:space="preserve">Architecture &amp; modular details </w:t>
            </w:r>
          </w:p>
        </w:tc>
      </w:tr>
      <w:tr w:rsidR="008E3A88" w:rsidRPr="0026134B" w:rsidTr="008E3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8E3A88" w:rsidRPr="0026134B" w:rsidRDefault="008E3A88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2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8E3A88" w:rsidRPr="0026134B" w:rsidRDefault="00C82115" w:rsidP="00F25F13">
            <w:pPr>
              <w:pStyle w:val="BodyText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Sequence Diagrams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8E3A88" w:rsidRDefault="00C82115" w:rsidP="00F25F13">
            <w:pPr>
              <w:pStyle w:val="BodyTex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Client server sequence diagram</w:t>
            </w:r>
          </w:p>
        </w:tc>
      </w:tr>
      <w:tr w:rsidR="003C357F" w:rsidRPr="0026134B" w:rsidTr="008E3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3</w:t>
            </w:r>
          </w:p>
        </w:tc>
        <w:tc>
          <w:tcPr>
            <w:tcW w:w="2484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API details</w:t>
            </w:r>
          </w:p>
        </w:tc>
        <w:tc>
          <w:tcPr>
            <w:tcW w:w="4860" w:type="dxa"/>
            <w:shd w:val="clear" w:color="auto" w:fill="CCC0D9" w:themeFill="accent4" w:themeFillTint="66"/>
          </w:tcPr>
          <w:p w:rsidR="003C357F" w:rsidRDefault="003C357F" w:rsidP="00F25F13">
            <w:pPr>
              <w:pStyle w:val="BodyText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32"/>
                <w:sz w:val="20"/>
                <w:szCs w:val="20"/>
              </w:rPr>
            </w:pPr>
            <w:r>
              <w:rPr>
                <w:kern w:val="32"/>
                <w:sz w:val="20"/>
                <w:szCs w:val="20"/>
              </w:rPr>
              <w:t>Details of APIs exposed by server</w:t>
            </w:r>
          </w:p>
        </w:tc>
      </w:tr>
    </w:tbl>
    <w:p w:rsidR="00F25F13" w:rsidRDefault="00F25F13" w:rsidP="00F25F13">
      <w:pPr>
        <w:pStyle w:val="BodyText"/>
        <w:jc w:val="center"/>
        <w:rPr>
          <w:kern w:val="32"/>
        </w:rPr>
      </w:pPr>
      <w:bookmarkStart w:id="10" w:name="_Toc51914218"/>
      <w:r w:rsidRPr="00DE7687">
        <w:rPr>
          <w:rFonts w:cs="Arial"/>
          <w:sz w:val="20"/>
          <w:szCs w:val="20"/>
        </w:rPr>
        <w:t xml:space="preserve">Table </w:t>
      </w:r>
      <w:r w:rsidRPr="00DE7687">
        <w:rPr>
          <w:rFonts w:cs="Arial"/>
          <w:i/>
          <w:sz w:val="20"/>
          <w:szCs w:val="20"/>
        </w:rPr>
        <w:fldChar w:fldCharType="begin"/>
      </w:r>
      <w:r w:rsidRPr="00DE7687">
        <w:rPr>
          <w:rFonts w:cs="Arial"/>
          <w:sz w:val="20"/>
          <w:szCs w:val="20"/>
        </w:rPr>
        <w:instrText xml:space="preserve"> SEQ Table \* ARABIC </w:instrText>
      </w:r>
      <w:r w:rsidRPr="00DE7687">
        <w:rPr>
          <w:rFonts w:cs="Arial"/>
          <w:i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1</w:t>
      </w:r>
      <w:r w:rsidRPr="00DE7687">
        <w:rPr>
          <w:rFonts w:cs="Arial"/>
          <w:i/>
          <w:sz w:val="20"/>
          <w:szCs w:val="20"/>
        </w:rPr>
        <w:fldChar w:fldCharType="end"/>
      </w:r>
      <w:r w:rsidRPr="00DE768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–</w:t>
      </w:r>
      <w:r w:rsidRPr="00DE7687">
        <w:rPr>
          <w:rFonts w:cs="Arial"/>
          <w:sz w:val="20"/>
          <w:szCs w:val="20"/>
        </w:rPr>
        <w:t xml:space="preserve"> </w:t>
      </w:r>
      <w:r w:rsidR="003C357F">
        <w:rPr>
          <w:rFonts w:cs="Arial"/>
          <w:sz w:val="20"/>
          <w:szCs w:val="20"/>
        </w:rPr>
        <w:t>Document Coverage</w:t>
      </w:r>
      <w:bookmarkEnd w:id="10"/>
    </w:p>
    <w:p w:rsidR="00072D19" w:rsidRDefault="00072D19" w:rsidP="00072D19">
      <w:pPr>
        <w:pStyle w:val="Heading2"/>
        <w:rPr>
          <w:kern w:val="32"/>
        </w:rPr>
      </w:pPr>
      <w:bookmarkStart w:id="11" w:name="_Toc51914201"/>
      <w:r>
        <w:rPr>
          <w:kern w:val="32"/>
        </w:rPr>
        <w:t>Purpose of Handbook</w:t>
      </w:r>
      <w:bookmarkEnd w:id="11"/>
    </w:p>
    <w:p w:rsidR="00750F80" w:rsidRPr="002C3EFC" w:rsidRDefault="00072D19" w:rsidP="003C357F">
      <w:pPr>
        <w:pStyle w:val="BodyText"/>
        <w:jc w:val="both"/>
        <w:rPr>
          <w:kern w:val="32"/>
        </w:rPr>
      </w:pPr>
      <w:r>
        <w:rPr>
          <w:kern w:val="32"/>
        </w:rPr>
        <w:t>This h</w:t>
      </w:r>
      <w:r w:rsidR="00ED5239" w:rsidRPr="00F71DFE">
        <w:rPr>
          <w:kern w:val="32"/>
        </w:rPr>
        <w:t>andbook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 xml:space="preserve">is meant for all </w:t>
      </w:r>
      <w:r w:rsidR="003C357F">
        <w:rPr>
          <w:kern w:val="32"/>
        </w:rPr>
        <w:t>developers, designers</w:t>
      </w:r>
      <w:r w:rsidR="00ED5239">
        <w:rPr>
          <w:kern w:val="32"/>
        </w:rPr>
        <w:t xml:space="preserve"> &amp; </w:t>
      </w:r>
      <w:r w:rsidR="003C357F">
        <w:rPr>
          <w:kern w:val="32"/>
        </w:rPr>
        <w:t>testers</w:t>
      </w:r>
      <w:r w:rsidR="00ED5239">
        <w:rPr>
          <w:kern w:val="32"/>
        </w:rPr>
        <w:t xml:space="preserve"> </w:t>
      </w:r>
      <w:r w:rsidR="00ED5239" w:rsidRPr="00F71DFE">
        <w:rPr>
          <w:kern w:val="32"/>
        </w:rPr>
        <w:t>of Rising Arjun</w:t>
      </w:r>
      <w:r w:rsidR="003C357F">
        <w:rPr>
          <w:kern w:val="32"/>
        </w:rPr>
        <w:t>.</w:t>
      </w:r>
    </w:p>
    <w:p w:rsidR="00F71DFE" w:rsidRDefault="00F71DFE" w:rsidP="00752113">
      <w:pPr>
        <w:pStyle w:val="BodyText"/>
        <w:jc w:val="both"/>
        <w:rPr>
          <w:kern w:val="32"/>
        </w:rPr>
      </w:pPr>
      <w:r w:rsidRPr="00F71DFE">
        <w:rPr>
          <w:kern w:val="32"/>
        </w:rPr>
        <w:t xml:space="preserve">This </w:t>
      </w:r>
      <w:r w:rsidR="00872025">
        <w:rPr>
          <w:kern w:val="32"/>
        </w:rPr>
        <w:t>document</w:t>
      </w:r>
      <w:r w:rsidRPr="00F71DFE">
        <w:rPr>
          <w:kern w:val="32"/>
        </w:rPr>
        <w:t xml:space="preserve"> will remain valid until a new version of this </w:t>
      </w:r>
      <w:r w:rsidR="003C357F">
        <w:rPr>
          <w:kern w:val="32"/>
        </w:rPr>
        <w:t xml:space="preserve">document is released. With the release of new </w:t>
      </w:r>
      <w:r w:rsidRPr="00F71DFE">
        <w:rPr>
          <w:kern w:val="32"/>
        </w:rPr>
        <w:t>version, this version will become invalid.</w:t>
      </w:r>
    </w:p>
    <w:p w:rsidR="0047166D" w:rsidRDefault="0047166D">
      <w:pPr>
        <w:pStyle w:val="Heading2"/>
        <w:rPr>
          <w:kern w:val="32"/>
        </w:rPr>
      </w:pPr>
      <w:bookmarkStart w:id="12" w:name="_Toc516997581"/>
      <w:bookmarkStart w:id="13" w:name="_Toc516997646"/>
      <w:bookmarkStart w:id="14" w:name="_Toc519594514"/>
      <w:bookmarkStart w:id="15" w:name="_Toc519611310"/>
      <w:bookmarkStart w:id="16" w:name="_Toc519611328"/>
      <w:bookmarkStart w:id="17" w:name="_Toc519656726"/>
      <w:bookmarkStart w:id="18" w:name="_Toc519656748"/>
      <w:bookmarkStart w:id="19" w:name="_Toc519656770"/>
      <w:bookmarkStart w:id="20" w:name="_Toc96939361"/>
      <w:bookmarkStart w:id="21" w:name="_Toc51914202"/>
      <w:r>
        <w:rPr>
          <w:kern w:val="32"/>
        </w:rPr>
        <w:t>Scope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7166D" w:rsidRPr="005B568B" w:rsidRDefault="00F71DFE" w:rsidP="00F4282F">
      <w:pPr>
        <w:pStyle w:val="BodyText"/>
        <w:jc w:val="both"/>
        <w:rPr>
          <w:kern w:val="32"/>
        </w:rPr>
      </w:pPr>
      <w:r w:rsidRPr="00F71DFE">
        <w:rPr>
          <w:kern w:val="32"/>
        </w:rPr>
        <w:t>All informati</w:t>
      </w:r>
      <w:r w:rsidR="00457EC4">
        <w:rPr>
          <w:kern w:val="32"/>
        </w:rPr>
        <w:t>on given in this document is “Strictly Confidential” and</w:t>
      </w:r>
      <w:r w:rsidR="00816627">
        <w:rPr>
          <w:kern w:val="32"/>
        </w:rPr>
        <w:t xml:space="preserve"> </w:t>
      </w:r>
      <w:r w:rsidR="00457EC4" w:rsidRPr="00F71DFE">
        <w:rPr>
          <w:kern w:val="32"/>
        </w:rPr>
        <w:t>can</w:t>
      </w:r>
      <w:r w:rsidR="00457EC4">
        <w:rPr>
          <w:kern w:val="32"/>
        </w:rPr>
        <w:t>not</w:t>
      </w:r>
      <w:r w:rsidRPr="00F71DFE">
        <w:rPr>
          <w:kern w:val="32"/>
        </w:rPr>
        <w:t xml:space="preserve"> be shared outside.</w:t>
      </w:r>
    </w:p>
    <w:p w:rsidR="0047166D" w:rsidRDefault="0047166D">
      <w:pPr>
        <w:pStyle w:val="Heading2"/>
        <w:rPr>
          <w:kern w:val="32"/>
        </w:rPr>
      </w:pPr>
      <w:bookmarkStart w:id="22" w:name="_Toc516997582"/>
      <w:bookmarkStart w:id="23" w:name="_Toc516997647"/>
      <w:bookmarkStart w:id="24" w:name="_Toc519594515"/>
      <w:bookmarkStart w:id="25" w:name="_Toc519611311"/>
      <w:bookmarkStart w:id="26" w:name="_Toc519611329"/>
      <w:bookmarkStart w:id="27" w:name="_Toc519656727"/>
      <w:bookmarkStart w:id="28" w:name="_Toc519656749"/>
      <w:bookmarkStart w:id="29" w:name="_Toc519656771"/>
      <w:bookmarkStart w:id="30" w:name="_Toc96939362"/>
      <w:bookmarkStart w:id="31" w:name="_Toc51914203"/>
      <w:r>
        <w:rPr>
          <w:kern w:val="32"/>
        </w:rPr>
        <w:t>Who should read this manual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483A2C" w:rsidRDefault="00483A2C" w:rsidP="00483A2C">
      <w:pPr>
        <w:pStyle w:val="BodyText"/>
        <w:jc w:val="both"/>
        <w:rPr>
          <w:kern w:val="32"/>
        </w:rPr>
      </w:pPr>
      <w:r>
        <w:rPr>
          <w:kern w:val="32"/>
        </w:rPr>
        <w:t>Designers</w:t>
      </w:r>
      <w:r w:rsidRPr="005B568B">
        <w:rPr>
          <w:kern w:val="32"/>
        </w:rPr>
        <w:t xml:space="preserve">: responsible for </w:t>
      </w:r>
      <w:r>
        <w:rPr>
          <w:kern w:val="32"/>
        </w:rPr>
        <w:t>UX design.</w:t>
      </w:r>
    </w:p>
    <w:p w:rsidR="00AC21F0" w:rsidRPr="005B568B" w:rsidRDefault="00457EC4" w:rsidP="00426D08">
      <w:pPr>
        <w:pStyle w:val="BodyText"/>
        <w:jc w:val="both"/>
        <w:rPr>
          <w:kern w:val="32"/>
        </w:rPr>
      </w:pPr>
      <w:r>
        <w:rPr>
          <w:kern w:val="32"/>
        </w:rPr>
        <w:t>Developers</w:t>
      </w:r>
      <w:r w:rsidR="00C5432B">
        <w:rPr>
          <w:kern w:val="32"/>
        </w:rPr>
        <w:t>: r</w:t>
      </w:r>
      <w:r w:rsidR="00C65C65">
        <w:rPr>
          <w:kern w:val="32"/>
        </w:rPr>
        <w:t xml:space="preserve">esponsible for </w:t>
      </w:r>
      <w:r>
        <w:rPr>
          <w:kern w:val="32"/>
        </w:rPr>
        <w:t>developing features of Rising Arjun</w:t>
      </w:r>
      <w:r w:rsidR="00500215">
        <w:rPr>
          <w:kern w:val="32"/>
        </w:rPr>
        <w:t>.</w:t>
      </w:r>
    </w:p>
    <w:p w:rsidR="003201B2" w:rsidRDefault="00457EC4" w:rsidP="003201B2">
      <w:pPr>
        <w:pStyle w:val="BodyText"/>
        <w:jc w:val="both"/>
        <w:rPr>
          <w:kern w:val="32"/>
        </w:rPr>
      </w:pPr>
      <w:r>
        <w:rPr>
          <w:kern w:val="32"/>
        </w:rPr>
        <w:t>Testers</w:t>
      </w:r>
      <w:r w:rsidR="003201B2" w:rsidRPr="005B568B">
        <w:rPr>
          <w:kern w:val="32"/>
        </w:rPr>
        <w:t>:</w:t>
      </w:r>
      <w:r>
        <w:rPr>
          <w:kern w:val="32"/>
        </w:rPr>
        <w:t xml:space="preserve"> responsible for testing software.</w:t>
      </w:r>
    </w:p>
    <w:p w:rsidR="008A5A8D" w:rsidRDefault="00D65FC5" w:rsidP="00791E35">
      <w:pPr>
        <w:pStyle w:val="Chapter"/>
      </w:pPr>
      <w:r>
        <w:br w:type="page"/>
      </w:r>
      <w:r w:rsidR="00791E35" w:rsidRPr="000F55B7">
        <w:rPr>
          <w:sz w:val="56"/>
        </w:rPr>
        <w:lastRenderedPageBreak/>
        <w:t xml:space="preserve">Chapter </w:t>
      </w:r>
      <w:r w:rsidR="00791E35">
        <w:rPr>
          <w:sz w:val="56"/>
        </w:rPr>
        <w:t>2</w:t>
      </w:r>
    </w:p>
    <w:p w:rsidR="008A5A8D" w:rsidRDefault="00C82115" w:rsidP="008A5A8D">
      <w:pPr>
        <w:pStyle w:val="Heading1"/>
      </w:pPr>
      <w:bookmarkStart w:id="32" w:name="_Toc51914204"/>
      <w:r>
        <w:t>Architecture</w:t>
      </w:r>
      <w:bookmarkEnd w:id="32"/>
    </w:p>
    <w:p w:rsidR="008A5A8D" w:rsidRPr="00F71DFE" w:rsidRDefault="008A5A8D" w:rsidP="008A5A8D">
      <w:pPr>
        <w:pStyle w:val="BodyText"/>
        <w:jc w:val="both"/>
        <w:rPr>
          <w:kern w:val="32"/>
        </w:rPr>
      </w:pPr>
      <w:r>
        <w:rPr>
          <w:kern w:val="32"/>
        </w:rPr>
        <w:t xml:space="preserve">This </w:t>
      </w:r>
      <w:r w:rsidR="00DD0137">
        <w:rPr>
          <w:kern w:val="32"/>
        </w:rPr>
        <w:t>chapter</w:t>
      </w:r>
      <w:r>
        <w:rPr>
          <w:kern w:val="32"/>
        </w:rPr>
        <w:t xml:space="preserve"> captures the </w:t>
      </w:r>
      <w:r w:rsidR="00CA73EE">
        <w:rPr>
          <w:kern w:val="32"/>
        </w:rPr>
        <w:t>Architectural details of Rising Arjun platform</w:t>
      </w:r>
      <w:r w:rsidR="00BA2603">
        <w:rPr>
          <w:kern w:val="32"/>
        </w:rPr>
        <w:t>.</w:t>
      </w:r>
    </w:p>
    <w:p w:rsidR="008A5A8D" w:rsidRDefault="00D9711E" w:rsidP="008A5A8D">
      <w:pPr>
        <w:pStyle w:val="Heading2"/>
        <w:rPr>
          <w:kern w:val="32"/>
        </w:rPr>
      </w:pPr>
      <w:bookmarkStart w:id="33" w:name="_Toc51914205"/>
      <w:r>
        <w:rPr>
          <w:kern w:val="32"/>
        </w:rPr>
        <w:t>Functional Architecture</w:t>
      </w:r>
      <w:bookmarkEnd w:id="33"/>
      <w:r w:rsidR="00D35845"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Architectural details of Rising Arjun platform</w:t>
      </w:r>
      <w:r w:rsidR="008A5A8D">
        <w:rPr>
          <w:kern w:val="32"/>
        </w:rPr>
        <w:t>.</w:t>
      </w:r>
      <w:r w:rsidR="00AE27D8">
        <w:rPr>
          <w:kern w:val="32"/>
        </w:rPr>
        <w:tab/>
      </w:r>
      <w:r w:rsidR="00AE27D8">
        <w:rPr>
          <w:kern w:val="32"/>
        </w:rPr>
        <w:tab/>
      </w:r>
    </w:p>
    <w:p w:rsidR="00D9711E" w:rsidRDefault="00D9711E" w:rsidP="00D9711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4" w:name="_Toc51914206"/>
      <w:r>
        <w:rPr>
          <w:kern w:val="32"/>
        </w:rPr>
        <w:t>Deployment Architecture</w:t>
      </w:r>
      <w:bookmarkEnd w:id="34"/>
      <w:r w:rsidRPr="00D35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711E" w:rsidRDefault="00D9711E" w:rsidP="00D9711E">
      <w:pPr>
        <w:pStyle w:val="BodyText"/>
        <w:jc w:val="both"/>
        <w:rPr>
          <w:kern w:val="32"/>
        </w:rPr>
      </w:pPr>
      <w:r>
        <w:rPr>
          <w:kern w:val="32"/>
        </w:rPr>
        <w:t>This section captures the deployment details of Rising Arjun platform.</w:t>
      </w:r>
      <w:r>
        <w:rPr>
          <w:kern w:val="32"/>
        </w:rPr>
        <w:tab/>
      </w:r>
    </w:p>
    <w:p w:rsidR="00D9711E" w:rsidRDefault="00D9711E">
      <w:pPr>
        <w:rPr>
          <w:rFonts w:ascii="Arial" w:hAnsi="Arial"/>
          <w:kern w:val="32"/>
        </w:rPr>
      </w:pPr>
      <w:r>
        <w:rPr>
          <w:kern w:val="32"/>
        </w:rPr>
        <w:br w:type="page"/>
      </w:r>
    </w:p>
    <w:p w:rsidR="00D65FC5" w:rsidRDefault="00791E35" w:rsidP="00791E35">
      <w:pPr>
        <w:pStyle w:val="Chapter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6</w:t>
      </w:r>
    </w:p>
    <w:p w:rsidR="00D65FC5" w:rsidRDefault="007B079E" w:rsidP="00D65FC5">
      <w:pPr>
        <w:pStyle w:val="Heading1"/>
      </w:pPr>
      <w:bookmarkStart w:id="35" w:name="_Toc51914207"/>
      <w:r>
        <w:t>Sequence Diagrams</w:t>
      </w:r>
      <w:bookmarkEnd w:id="35"/>
    </w:p>
    <w:p w:rsidR="00FD7955" w:rsidRPr="00F71DFE" w:rsidRDefault="00DD0137" w:rsidP="00DF3B3F">
      <w:pPr>
        <w:pStyle w:val="BodyText"/>
        <w:jc w:val="both"/>
        <w:rPr>
          <w:kern w:val="32"/>
        </w:rPr>
      </w:pPr>
      <w:r>
        <w:rPr>
          <w:kern w:val="32"/>
        </w:rPr>
        <w:t>This chapter captures the sequence diagrams for the functionalities that are most commonly used</w:t>
      </w:r>
      <w:r w:rsidR="00FD7955">
        <w:rPr>
          <w:kern w:val="32"/>
        </w:rPr>
        <w:t>.</w:t>
      </w:r>
    </w:p>
    <w:p w:rsidR="00D65FC5" w:rsidRDefault="001956A5" w:rsidP="00D65FC5">
      <w:pPr>
        <w:pStyle w:val="Heading2"/>
        <w:rPr>
          <w:kern w:val="32"/>
        </w:rPr>
      </w:pPr>
      <w:bookmarkStart w:id="36" w:name="_Toc51914208"/>
      <w:r>
        <w:rPr>
          <w:kern w:val="32"/>
        </w:rPr>
        <w:t>Enterprise Onboarding</w:t>
      </w:r>
      <w:bookmarkEnd w:id="36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enterprise onboarding</w:t>
      </w:r>
    </w:p>
    <w:p w:rsidR="001956A5" w:rsidRDefault="0063366B" w:rsidP="001956A5">
      <w:pPr>
        <w:pStyle w:val="Heading2"/>
        <w:rPr>
          <w:kern w:val="32"/>
        </w:rPr>
      </w:pPr>
      <w:bookmarkStart w:id="37" w:name="_Toc51914209"/>
      <w:r>
        <w:rPr>
          <w:kern w:val="32"/>
        </w:rPr>
        <w:t>Teacher</w:t>
      </w:r>
      <w:r w:rsidR="001956A5">
        <w:rPr>
          <w:kern w:val="32"/>
        </w:rPr>
        <w:t xml:space="preserve"> </w:t>
      </w:r>
      <w:r>
        <w:rPr>
          <w:kern w:val="32"/>
        </w:rPr>
        <w:t>Registration</w:t>
      </w:r>
      <w:bookmarkEnd w:id="37"/>
    </w:p>
    <w:p w:rsidR="001956A5" w:rsidRDefault="001956A5" w:rsidP="001956A5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 xml:space="preserve">Below sequence diagram captures the details of </w:t>
      </w:r>
      <w:r w:rsidR="0063366B">
        <w:rPr>
          <w:kern w:val="32"/>
        </w:rPr>
        <w:t>teacher registration</w:t>
      </w:r>
    </w:p>
    <w:p w:rsidR="001956A5" w:rsidRDefault="0063366B" w:rsidP="001956A5">
      <w:pPr>
        <w:pStyle w:val="Heading2"/>
        <w:rPr>
          <w:kern w:val="32"/>
        </w:rPr>
      </w:pPr>
      <w:bookmarkStart w:id="38" w:name="_Toc51914210"/>
      <w:r>
        <w:rPr>
          <w:kern w:val="32"/>
        </w:rPr>
        <w:t>Student Registration</w:t>
      </w:r>
      <w:bookmarkEnd w:id="38"/>
    </w:p>
    <w:p w:rsidR="0063366B" w:rsidRDefault="0063366B" w:rsidP="0063366B">
      <w:pPr>
        <w:pStyle w:val="BodyText"/>
        <w:jc w:val="both"/>
        <w:rPr>
          <w:rFonts w:cs="Arial"/>
          <w:i/>
          <w:sz w:val="20"/>
          <w:szCs w:val="20"/>
        </w:rPr>
      </w:pPr>
      <w:r>
        <w:rPr>
          <w:kern w:val="32"/>
        </w:rPr>
        <w:t>Below sequence diagram captures the details of student registration</w:t>
      </w:r>
    </w:p>
    <w:p w:rsidR="00D35FC2" w:rsidRDefault="00D35FC2" w:rsidP="00DE4C8A">
      <w:pPr>
        <w:pStyle w:val="BodyText"/>
        <w:jc w:val="both"/>
        <w:rPr>
          <w:rFonts w:cs="Arial"/>
          <w:b/>
          <w:i/>
          <w:noProof/>
          <w:color w:val="808080"/>
          <w:sz w:val="72"/>
        </w:rPr>
      </w:pPr>
      <w:r>
        <w:br w:type="page"/>
      </w:r>
    </w:p>
    <w:p w:rsidR="00461837" w:rsidRDefault="00791E35" w:rsidP="00461837">
      <w:pPr>
        <w:pStyle w:val="ChapterNo"/>
      </w:pPr>
      <w:r w:rsidRPr="000F55B7">
        <w:rPr>
          <w:sz w:val="56"/>
        </w:rPr>
        <w:lastRenderedPageBreak/>
        <w:t xml:space="preserve">Chapter </w:t>
      </w:r>
      <w:r w:rsidR="0080561D">
        <w:rPr>
          <w:sz w:val="56"/>
        </w:rPr>
        <w:t>7</w:t>
      </w:r>
    </w:p>
    <w:p w:rsidR="004E3894" w:rsidRDefault="00F97AB3" w:rsidP="004E3894">
      <w:pPr>
        <w:pStyle w:val="Heading1"/>
      </w:pPr>
      <w:bookmarkStart w:id="39" w:name="_Toc51914211"/>
      <w:r>
        <w:t>API Details</w:t>
      </w:r>
      <w:bookmarkEnd w:id="39"/>
    </w:p>
    <w:p w:rsidR="004E3894" w:rsidRPr="00F71DFE" w:rsidRDefault="00C139C1" w:rsidP="004E3894">
      <w:pPr>
        <w:pStyle w:val="BodyText"/>
        <w:jc w:val="both"/>
        <w:rPr>
          <w:kern w:val="32"/>
        </w:rPr>
      </w:pPr>
      <w:r>
        <w:rPr>
          <w:kern w:val="32"/>
        </w:rPr>
        <w:t xml:space="preserve">This section </w:t>
      </w:r>
      <w:r w:rsidR="004E3894">
        <w:rPr>
          <w:kern w:val="32"/>
        </w:rPr>
        <w:t>captures the schedule as per which syllabus</w:t>
      </w:r>
      <w:r w:rsidR="005F523E">
        <w:rPr>
          <w:kern w:val="32"/>
        </w:rPr>
        <w:t xml:space="preserve"> shall be </w:t>
      </w:r>
      <w:r w:rsidR="004E3894">
        <w:rPr>
          <w:kern w:val="32"/>
        </w:rPr>
        <w:t>covered for class X students.</w:t>
      </w:r>
    </w:p>
    <w:p w:rsidR="00C56469" w:rsidRPr="004E4CD0" w:rsidRDefault="00943FF1" w:rsidP="004E4CD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4E4CD0" w:rsidRPr="00711F98" w:rsidTr="00714EDE">
        <w:tc>
          <w:tcPr>
            <w:tcW w:w="3600" w:type="dxa"/>
          </w:tcPr>
          <w:p w:rsidR="004E4CD0" w:rsidRPr="00711F98" w:rsidRDefault="004E4CD0" w:rsidP="004E4CD0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4E4CD0" w:rsidRPr="00711F98" w:rsidRDefault="004E4CD0" w:rsidP="004E4CD0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4A2F3C" w:rsidRPr="00711F98" w:rsidTr="00714EDE">
        <w:tc>
          <w:tcPr>
            <w:tcW w:w="3600" w:type="dxa"/>
          </w:tcPr>
          <w:p w:rsidR="004A2F3C" w:rsidRPr="00711F98" w:rsidRDefault="004A2F3C" w:rsidP="004A2F3C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4A2F3C" w:rsidRPr="007954C7" w:rsidRDefault="004A2F3C" w:rsidP="004E4CD0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4E4CD0" w:rsidRPr="00711F98" w:rsidTr="00714EDE">
        <w:tc>
          <w:tcPr>
            <w:tcW w:w="3600" w:type="dxa"/>
          </w:tcPr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070A79" w:rsidRPr="007954C7" w:rsidRDefault="00070A79" w:rsidP="00070A79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4E4CD0" w:rsidRPr="007954C7" w:rsidRDefault="004E4CD0" w:rsidP="004E4CD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F279CF" w:rsidRPr="007954C7" w:rsidRDefault="00F279CF" w:rsidP="00F279CF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F279CF" w:rsidRPr="007954C7" w:rsidRDefault="00F279CF" w:rsidP="00F279CF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"theme":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A128A9" w:rsidRPr="007954C7" w:rsidRDefault="00A128A9" w:rsidP="00A128A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128A9" w:rsidRPr="007954C7" w:rsidRDefault="00A128A9" w:rsidP="00A128A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41422C" w:rsidRPr="007954C7" w:rsidRDefault="0041422C" w:rsidP="0041422C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41422C" w:rsidRPr="007954C7" w:rsidRDefault="0041422C" w:rsidP="0041422C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</w:t>
            </w:r>
          </w:p>
          <w:p w:rsidR="00AB15CA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4E4CD0" w:rsidRPr="007954C7" w:rsidRDefault="00AB15CA" w:rsidP="00AB15CA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4E4CD0" w:rsidRDefault="004E4CD0" w:rsidP="004E3894">
      <w:pPr>
        <w:pStyle w:val="BodyText"/>
        <w:jc w:val="both"/>
        <w:rPr>
          <w:b/>
          <w:kern w:val="32"/>
        </w:rPr>
      </w:pPr>
    </w:p>
    <w:p w:rsidR="00D1632C" w:rsidRDefault="00D1632C" w:rsidP="004E3894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D1632C" w:rsidTr="00D1632C">
        <w:tc>
          <w:tcPr>
            <w:tcW w:w="234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D1632C" w:rsidRPr="00D1632C" w:rsidRDefault="00D1632C" w:rsidP="00D1632C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D1632C" w:rsidTr="00D1632C">
        <w:tc>
          <w:tcPr>
            <w:tcW w:w="2340" w:type="dxa"/>
          </w:tcPr>
          <w:p w:rsidR="00D1632C" w:rsidRDefault="00D1632C" w:rsidP="00D1632C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D1632C" w:rsidRDefault="00D1632C" w:rsidP="004E3894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D1632C" w:rsidRDefault="00D1632C" w:rsidP="004E3894">
      <w:pPr>
        <w:pStyle w:val="BodyText"/>
        <w:jc w:val="both"/>
        <w:rPr>
          <w:b/>
          <w:kern w:val="32"/>
        </w:rPr>
      </w:pPr>
    </w:p>
    <w:p w:rsidR="003066B0" w:rsidRPr="004E4CD0" w:rsidRDefault="00F2029F" w:rsidP="003066B0">
      <w:pPr>
        <w:pStyle w:val="Heading2"/>
        <w:rPr>
          <w:kern w:val="32"/>
        </w:rPr>
      </w:pPr>
      <w:proofErr w:type="spellStart"/>
      <w:r w:rsidRPr="003B175E">
        <w:rPr>
          <w:kern w:val="32"/>
        </w:rPr>
        <w:t>R</w:t>
      </w:r>
      <w:r w:rsidR="003B175E" w:rsidRPr="003B175E">
        <w:rPr>
          <w:kern w:val="32"/>
        </w:rPr>
        <w:t>egisterteacher</w:t>
      </w:r>
      <w:proofErr w:type="spell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B175E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POST: /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api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/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registerteacher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{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mobile":"String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email":"String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password":"String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3B175E">
              <w:rPr>
                <w:kern w:val="32"/>
                <w:sz w:val="16"/>
                <w:szCs w:val="16"/>
              </w:rPr>
              <w:t>confirmpasswork</w:t>
            </w:r>
            <w:proofErr w:type="spellEnd"/>
            <w:r w:rsidRPr="003B175E">
              <w:rPr>
                <w:kern w:val="32"/>
                <w:sz w:val="16"/>
                <w:szCs w:val="16"/>
              </w:rPr>
              <w:t>":"String",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"teacherIdId":"1401",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"subjects":[{"id":"1301"},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{"id":"1302"}],</w:t>
            </w:r>
          </w:p>
          <w:p w:rsidR="003B175E" w:rsidRPr="003B175E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ab/>
              <w:t>"courses":[{"id":"1351"},{"id":"1352"}]</w:t>
            </w:r>
          </w:p>
          <w:p w:rsidR="003066B0" w:rsidRPr="007954C7" w:rsidRDefault="003B175E" w:rsidP="003B175E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3B175E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"teacher":{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</w:t>
            </w:r>
            <w:r w:rsidRPr="000017C0">
              <w:rPr>
                <w:kern w:val="32"/>
                <w:sz w:val="16"/>
                <w:szCs w:val="16"/>
              </w:rPr>
              <w:tab/>
              <w:t xml:space="preserve"> "courses":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"course":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"subjects":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subjectCode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subjectTitle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teacherIdEmployeeId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teacherIdId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"employ":{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lastRenderedPageBreak/>
              <w:tab/>
              <w:t xml:space="preserve">  "bank":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bgc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"PARTTIME",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"pan":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"resume":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"user":{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"activated":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"authorities":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"email":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"login":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"city": "DEHRADUN",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"country": "INDIA",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"dob":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"state": "DELHI",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"street":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"theme":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0017C0" w:rsidP="003066B0">
      <w:pPr>
        <w:pStyle w:val="Heading2"/>
        <w:rPr>
          <w:kern w:val="32"/>
        </w:rPr>
      </w:pPr>
      <w:proofErr w:type="spellStart"/>
      <w:proofErr w:type="gramStart"/>
      <w:r w:rsidRPr="000017C0">
        <w:rPr>
          <w:kern w:val="32"/>
        </w:rPr>
        <w:t>registerstudent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":"String",</w:t>
            </w:r>
            <w:r w:rsidR="002D1861">
              <w:rPr>
                <w:kern w:val="32"/>
                <w:sz w:val="16"/>
                <w:szCs w:val="16"/>
              </w:rPr>
              <w:tab/>
            </w:r>
            <w:r w:rsidR="002D1861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="002D1861">
              <w:rPr>
                <w:kern w:val="32"/>
                <w:sz w:val="16"/>
                <w:szCs w:val="16"/>
              </w:rPr>
              <w:t>lastname</w:t>
            </w:r>
            <w:proofErr w:type="spellEnd"/>
            <w:r w:rsidR="002D1861">
              <w:rPr>
                <w:kern w:val="32"/>
                <w:sz w:val="16"/>
                <w:szCs w:val="16"/>
              </w:rPr>
              <w:t>":"String",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"courses":[{"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id":"String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"}],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email":"String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0017C0" w:rsidRPr="000017C0" w:rsidRDefault="000017C0" w:rsidP="002D1861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password":"String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",</w:t>
            </w:r>
          </w:p>
          <w:p w:rsidR="002D1861" w:rsidRDefault="000017C0" w:rsidP="000017C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confirmpassword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":"String",</w:t>
            </w:r>
            <w:r w:rsidRPr="000017C0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0017C0" w:rsidP="000017C0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"student":{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 xml:space="preserve">  </w:t>
            </w:r>
            <w:r w:rsidRPr="000017C0">
              <w:rPr>
                <w:kern w:val="32"/>
                <w:sz w:val="16"/>
                <w:szCs w:val="16"/>
              </w:rPr>
              <w:tab/>
              <w:t>"courses":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"course":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courseId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  "id": 0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}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infoSource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"LOCATIONDIRECTLY",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leavingReason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"NA",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parentEmailId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"parentMobNo1":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"parentMobNo2":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registrationForm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registrationFormContentType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lastRenderedPageBreak/>
              <w:tab/>
              <w:t xml:space="preserve">  "school": "NONE",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studentRegId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studentStatus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"GRADUATED",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"user":{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"activated": true,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"authorities": [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  "string"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],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"email":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"2020-09-22T22:16:00.638Z",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"login":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"city": "DEHRADUN",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"country": "INDIA",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"dob":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"2020-09-22",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"state": "DELHI",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"street":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 },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":{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"id": 0,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"theme": "string",</w:t>
            </w:r>
          </w:p>
          <w:p w:rsidR="000017C0" w:rsidRPr="000017C0" w:rsidRDefault="000017C0" w:rsidP="002D18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0,</w:t>
            </w:r>
          </w:p>
          <w:p w:rsidR="002D1861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ab/>
              <w:t xml:space="preserve">  "</w:t>
            </w:r>
            <w:proofErr w:type="spellStart"/>
            <w:r w:rsidRPr="000017C0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0017C0">
              <w:rPr>
                <w:kern w:val="32"/>
                <w:sz w:val="16"/>
                <w:szCs w:val="16"/>
              </w:rPr>
              <w:t>": "string"}</w:t>
            </w:r>
          </w:p>
          <w:p w:rsidR="003066B0" w:rsidRPr="007954C7" w:rsidRDefault="000017C0" w:rsidP="000017C0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0017C0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lastRenderedPageBreak/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DC6636" w:rsidP="003066B0">
      <w:pPr>
        <w:pStyle w:val="Heading2"/>
        <w:rPr>
          <w:kern w:val="32"/>
        </w:rPr>
      </w:pPr>
      <w:proofErr w:type="spellStart"/>
      <w:proofErr w:type="gramStart"/>
      <w:r>
        <w:rPr>
          <w:kern w:val="32"/>
        </w:rPr>
        <w:t>getTest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DC6636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="00DC6636">
              <w:rPr>
                <w:kern w:val="32"/>
                <w:sz w:val="16"/>
                <w:szCs w:val="16"/>
              </w:rPr>
              <w:t>gettest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course:"XII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subject:"Math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E65CA7">
              <w:rPr>
                <w:kern w:val="32"/>
                <w:sz w:val="16"/>
                <w:szCs w:val="16"/>
              </w:rPr>
              <w:t>topics</w:t>
            </w:r>
            <w:r w:rsidRPr="00DC6636">
              <w:rPr>
                <w:kern w:val="32"/>
                <w:sz w:val="16"/>
                <w:szCs w:val="16"/>
              </w:rPr>
              <w:t>:["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Probability","Vectors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"],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level:"Intermediate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DC6636" w:rsidP="002041F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duration:120</w:t>
            </w:r>
          </w:p>
          <w:p w:rsidR="003066B0" w:rsidRPr="007954C7" w:rsidRDefault="00DC6636" w:rsidP="00DC6636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 [{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 </w:t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394AC2">
              <w:rPr>
                <w:kern w:val="32"/>
                <w:sz w:val="16"/>
                <w:szCs w:val="16"/>
              </w:rPr>
              <w:t>topic</w:t>
            </w:r>
            <w:r w:rsidRPr="00DC6636">
              <w:rPr>
                <w:kern w:val="32"/>
                <w:sz w:val="16"/>
                <w:szCs w:val="16"/>
              </w:rPr>
              <w:t>:"Probability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C6636" w:rsidRPr="00DC6636" w:rsidRDefault="00255319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  <w:t>questions:</w:t>
            </w:r>
            <w:r w:rsidR="00DC6636" w:rsidRPr="00DC6636">
              <w:rPr>
                <w:kern w:val="32"/>
                <w:sz w:val="16"/>
                <w:szCs w:val="16"/>
              </w:rPr>
              <w:t>[{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C87AF3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C87AF3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>option2: "58 km/</w:t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C87AF3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</w:r>
            <w:r w:rsidR="0054648C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: true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C6636"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="00DC6636" w:rsidRPr="00DC6636">
              <w:rPr>
                <w:kern w:val="32"/>
                <w:sz w:val="16"/>
                <w:szCs w:val="16"/>
              </w:rPr>
              <w:t>: 5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7028B3" w:rsidRPr="00DC6636" w:rsidRDefault="007028B3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71CFA">
              <w:rPr>
                <w:kern w:val="32"/>
                <w:sz w:val="16"/>
                <w:szCs w:val="16"/>
              </w:rPr>
              <w:t>durationM</w:t>
            </w:r>
            <w:r w:rsidR="00D71CFA"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</w:p>
          <w:p w:rsidR="00DC6636" w:rsidRPr="00DC6636" w:rsidRDefault="0054648C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C6636" w:rsidRPr="00DC6636">
              <w:rPr>
                <w:kern w:val="32"/>
                <w:sz w:val="16"/>
                <w:szCs w:val="16"/>
              </w:rPr>
              <w:t>}</w:t>
            </w:r>
            <w:r w:rsidR="00376561">
              <w:rPr>
                <w:kern w:val="32"/>
                <w:sz w:val="16"/>
                <w:szCs w:val="16"/>
              </w:rPr>
              <w:t>]</w:t>
            </w:r>
          </w:p>
          <w:p w:rsidR="00DC6636" w:rsidRPr="00DC6636" w:rsidRDefault="00C87AF3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</w:t>
            </w:r>
            <w:r w:rsidR="00DC6636" w:rsidRPr="00DC6636">
              <w:rPr>
                <w:kern w:val="32"/>
                <w:sz w:val="16"/>
                <w:szCs w:val="16"/>
              </w:rPr>
              <w:t>},</w:t>
            </w:r>
          </w:p>
          <w:p w:rsidR="00DC6636" w:rsidRPr="00DC6636" w:rsidRDefault="00C87AF3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</w:t>
            </w:r>
            <w:r w:rsidR="00DC6636" w:rsidRPr="00DC6636">
              <w:rPr>
                <w:kern w:val="32"/>
                <w:sz w:val="16"/>
                <w:szCs w:val="16"/>
              </w:rPr>
              <w:t>{</w:t>
            </w:r>
          </w:p>
          <w:p w:rsidR="00DC6636" w:rsidRPr="00DC6636" w:rsidRDefault="00DC6636" w:rsidP="002041F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 </w:t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394AC2">
              <w:rPr>
                <w:kern w:val="32"/>
                <w:sz w:val="16"/>
                <w:szCs w:val="16"/>
              </w:rPr>
              <w:t>topic</w:t>
            </w:r>
            <w:r w:rsidRPr="00DC6636">
              <w:rPr>
                <w:kern w:val="32"/>
                <w:sz w:val="16"/>
                <w:szCs w:val="16"/>
              </w:rPr>
              <w:t>:"Vectors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376561" w:rsidRPr="00DC6636" w:rsidRDefault="00DC6636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376561">
              <w:rPr>
                <w:kern w:val="32"/>
                <w:sz w:val="16"/>
                <w:szCs w:val="16"/>
              </w:rPr>
              <w:t>questions:</w:t>
            </w:r>
            <w:r w:rsidR="00376561" w:rsidRPr="00DC6636">
              <w:rPr>
                <w:kern w:val="32"/>
                <w:sz w:val="16"/>
                <w:szCs w:val="16"/>
              </w:rPr>
              <w:t>[{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="002A676B">
              <w:rPr>
                <w:kern w:val="32"/>
                <w:sz w:val="16"/>
                <w:szCs w:val="16"/>
              </w:rPr>
              <w:t>option2: "58 km/</w:t>
            </w:r>
            <w:proofErr w:type="spellStart"/>
            <w:r w:rsidR="002A676B">
              <w:rPr>
                <w:kern w:val="32"/>
                <w:sz w:val="16"/>
                <w:szCs w:val="16"/>
              </w:rPr>
              <w:t>hr</w:t>
            </w:r>
            <w:proofErr w:type="spellEnd"/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lastRenderedPageBreak/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376561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 w:rsidR="002A676B">
              <w:rPr>
                <w:kern w:val="32"/>
                <w:sz w:val="16"/>
                <w:szCs w:val="16"/>
              </w:rPr>
              <w:t>,</w:t>
            </w:r>
          </w:p>
          <w:p w:rsidR="007028B3" w:rsidRPr="00DC6636" w:rsidRDefault="007028B3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="00D71CFA">
              <w:rPr>
                <w:kern w:val="32"/>
                <w:sz w:val="16"/>
                <w:szCs w:val="16"/>
              </w:rPr>
              <w:t>durationM</w:t>
            </w:r>
            <w:r w:rsidR="00D71CFA"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376561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</w:p>
          <w:p w:rsidR="00DC6636" w:rsidRPr="00DC6636" w:rsidRDefault="00376561" w:rsidP="00376561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}</w:t>
            </w:r>
            <w:r>
              <w:rPr>
                <w:kern w:val="32"/>
                <w:sz w:val="16"/>
                <w:szCs w:val="16"/>
              </w:rPr>
              <w:t>]</w:t>
            </w:r>
          </w:p>
          <w:p w:rsidR="002041F8" w:rsidRDefault="00376561" w:rsidP="00DC663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</w:t>
            </w:r>
            <w:r w:rsidR="00C87AF3">
              <w:rPr>
                <w:kern w:val="32"/>
                <w:sz w:val="16"/>
                <w:szCs w:val="16"/>
              </w:rPr>
              <w:t xml:space="preserve">  </w:t>
            </w:r>
            <w:r w:rsidR="00DC6636" w:rsidRPr="00DC6636">
              <w:rPr>
                <w:kern w:val="32"/>
                <w:sz w:val="16"/>
                <w:szCs w:val="16"/>
              </w:rPr>
              <w:t>}]</w:t>
            </w:r>
          </w:p>
          <w:p w:rsidR="003066B0" w:rsidRPr="007954C7" w:rsidRDefault="00DC6636" w:rsidP="00DC663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0006AB" w:rsidRPr="004E4CD0" w:rsidRDefault="000006AB" w:rsidP="000006AB">
      <w:pPr>
        <w:pStyle w:val="Heading2"/>
        <w:rPr>
          <w:kern w:val="32"/>
        </w:rPr>
      </w:pPr>
      <w:proofErr w:type="spellStart"/>
      <w:proofErr w:type="gramStart"/>
      <w:r>
        <w:rPr>
          <w:kern w:val="32"/>
        </w:rPr>
        <w:t>submit</w:t>
      </w:r>
      <w:r>
        <w:rPr>
          <w:kern w:val="32"/>
        </w:rPr>
        <w:t>Test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0006AB" w:rsidRPr="00711F98" w:rsidTr="00AD0807">
        <w:tc>
          <w:tcPr>
            <w:tcW w:w="3600" w:type="dxa"/>
          </w:tcPr>
          <w:p w:rsidR="000006AB" w:rsidRPr="00711F98" w:rsidRDefault="000006AB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0006AB" w:rsidRPr="00711F98" w:rsidRDefault="000006AB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0006AB" w:rsidRPr="00711F98" w:rsidTr="00AD0807">
        <w:tc>
          <w:tcPr>
            <w:tcW w:w="3600" w:type="dxa"/>
          </w:tcPr>
          <w:p w:rsidR="000006AB" w:rsidRPr="00711F98" w:rsidRDefault="000006AB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>
              <w:rPr>
                <w:kern w:val="32"/>
                <w:sz w:val="16"/>
                <w:szCs w:val="16"/>
              </w:rPr>
              <w:t>submit</w:t>
            </w:r>
            <w:r>
              <w:rPr>
                <w:kern w:val="32"/>
                <w:sz w:val="16"/>
                <w:szCs w:val="16"/>
              </w:rPr>
              <w:t>test</w:t>
            </w:r>
            <w:proofErr w:type="spellEnd"/>
          </w:p>
        </w:tc>
        <w:tc>
          <w:tcPr>
            <w:tcW w:w="6858" w:type="dxa"/>
          </w:tcPr>
          <w:p w:rsidR="000006AB" w:rsidRPr="007954C7" w:rsidRDefault="000006AB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0006AB" w:rsidRPr="00711F98" w:rsidTr="00AD0807">
        <w:tc>
          <w:tcPr>
            <w:tcW w:w="3600" w:type="dxa"/>
          </w:tcPr>
          <w:p w:rsidR="000006AB" w:rsidRPr="00DC6636" w:rsidRDefault="000006AB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E166AD" w:rsidRPr="00DC6636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questions:</w:t>
            </w:r>
            <w:r w:rsidRPr="00DC6636">
              <w:rPr>
                <w:kern w:val="32"/>
                <w:sz w:val="16"/>
                <w:szCs w:val="16"/>
              </w:rPr>
              <w:t>[{</w:t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79171D">
              <w:rPr>
                <w:kern w:val="32"/>
                <w:sz w:val="16"/>
                <w:szCs w:val="16"/>
              </w:rPr>
              <w:t>answer</w:t>
            </w:r>
            <w:r w:rsidRPr="00DC6636">
              <w:rPr>
                <w:kern w:val="32"/>
                <w:sz w:val="16"/>
                <w:szCs w:val="16"/>
              </w:rPr>
              <w:t xml:space="preserve">: </w:t>
            </w:r>
            <w:r>
              <w:rPr>
                <w:kern w:val="32"/>
                <w:sz w:val="16"/>
                <w:szCs w:val="16"/>
              </w:rPr>
              <w:t>“50 km/</w:t>
            </w:r>
            <w:proofErr w:type="spellStart"/>
            <w:r>
              <w:rPr>
                <w:kern w:val="32"/>
                <w:sz w:val="16"/>
                <w:szCs w:val="16"/>
              </w:rPr>
              <w:t>hr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 xml:space="preserve">          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E166AD" w:rsidRPr="00DC6636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id:"2</w:t>
            </w:r>
            <w:r w:rsidRPr="00DC6636">
              <w:rPr>
                <w:kern w:val="32"/>
                <w:sz w:val="16"/>
                <w:szCs w:val="16"/>
              </w:rPr>
              <w:t>",</w:t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</w:p>
          <w:p w:rsidR="00E166AD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79171D">
              <w:rPr>
                <w:kern w:val="32"/>
                <w:sz w:val="16"/>
                <w:szCs w:val="16"/>
              </w:rPr>
              <w:t>answer</w:t>
            </w:r>
            <w:r w:rsidRPr="00DC6636">
              <w:rPr>
                <w:kern w:val="32"/>
                <w:sz w:val="16"/>
                <w:szCs w:val="16"/>
              </w:rPr>
              <w:t xml:space="preserve">: </w:t>
            </w:r>
            <w:r>
              <w:rPr>
                <w:kern w:val="32"/>
                <w:sz w:val="16"/>
                <w:szCs w:val="16"/>
              </w:rPr>
              <w:t>“5</w:t>
            </w:r>
            <w:r>
              <w:rPr>
                <w:kern w:val="32"/>
                <w:sz w:val="16"/>
                <w:szCs w:val="16"/>
              </w:rPr>
              <w:t>5</w:t>
            </w:r>
            <w:r>
              <w:rPr>
                <w:kern w:val="32"/>
                <w:sz w:val="16"/>
                <w:szCs w:val="16"/>
              </w:rPr>
              <w:t xml:space="preserve"> km/</w:t>
            </w:r>
            <w:proofErr w:type="spellStart"/>
            <w:r>
              <w:rPr>
                <w:kern w:val="32"/>
                <w:sz w:val="16"/>
                <w:szCs w:val="16"/>
              </w:rPr>
              <w:t>hr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E166AD" w:rsidRPr="00DC6636" w:rsidRDefault="00E166AD" w:rsidP="00E166AD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</w:t>
            </w:r>
            <w:r w:rsidRPr="00DC6636">
              <w:rPr>
                <w:kern w:val="32"/>
                <w:sz w:val="16"/>
                <w:szCs w:val="16"/>
              </w:rPr>
              <w:t xml:space="preserve"> }</w:t>
            </w:r>
            <w:r>
              <w:rPr>
                <w:kern w:val="32"/>
                <w:sz w:val="16"/>
                <w:szCs w:val="16"/>
              </w:rPr>
              <w:t>]</w:t>
            </w:r>
          </w:p>
          <w:p w:rsidR="000006AB" w:rsidRPr="007954C7" w:rsidRDefault="000006AB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0006AB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bookmarkStart w:id="40" w:name="_GoBack"/>
            <w:bookmarkEnd w:id="40"/>
            <w:r>
              <w:rPr>
                <w:kern w:val="32"/>
                <w:sz w:val="16"/>
                <w:szCs w:val="16"/>
              </w:rPr>
              <w:t xml:space="preserve">                test:</w:t>
            </w:r>
            <w:r w:rsidRPr="00DC6636">
              <w:rPr>
                <w:kern w:val="32"/>
                <w:sz w:val="16"/>
                <w:szCs w:val="16"/>
              </w:rPr>
              <w:t>{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course:"XII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subject:"Math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topics</w:t>
            </w:r>
            <w:r w:rsidRPr="00DC6636">
              <w:rPr>
                <w:kern w:val="32"/>
                <w:sz w:val="16"/>
                <w:szCs w:val="16"/>
              </w:rPr>
              <w:t>:["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Probability","Vectors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"],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level:"Intermediate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FD0338" w:rsidRPr="00DC6636" w:rsidRDefault="00FD0338" w:rsidP="00FD0338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</w:t>
            </w:r>
            <w:r w:rsidRPr="00DC6636">
              <w:rPr>
                <w:kern w:val="32"/>
                <w:sz w:val="16"/>
                <w:szCs w:val="16"/>
              </w:rPr>
              <w:t>duration:120</w:t>
            </w:r>
          </w:p>
          <w:p w:rsidR="00FD0338" w:rsidRDefault="00FD0338" w:rsidP="00FD0338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</w:t>
            </w:r>
            <w:r>
              <w:rPr>
                <w:kern w:val="32"/>
                <w:sz w:val="16"/>
                <w:szCs w:val="16"/>
              </w:rPr>
              <w:t xml:space="preserve">        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score: </w:t>
            </w:r>
            <w:r>
              <w:rPr>
                <w:kern w:val="32"/>
                <w:sz w:val="16"/>
                <w:szCs w:val="16"/>
              </w:rPr>
              <w:t>{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60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Pr="00DC6636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80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5E7359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“nagative”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10</w:t>
            </w:r>
            <w:r w:rsidR="00E5469F">
              <w:rPr>
                <w:kern w:val="32"/>
                <w:sz w:val="16"/>
                <w:szCs w:val="16"/>
              </w:rPr>
              <w:t>"</w:t>
            </w:r>
            <w:r w:rsidR="00D037CE">
              <w:rPr>
                <w:kern w:val="32"/>
                <w:sz w:val="16"/>
                <w:szCs w:val="16"/>
              </w:rPr>
              <w:t>,</w:t>
            </w:r>
          </w:p>
          <w:p w:rsidR="005E7359" w:rsidRDefault="005E7359" w:rsidP="005E735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},</w:t>
            </w:r>
          </w:p>
          <w:p w:rsidR="00DF1599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>“</w:t>
            </w:r>
            <w:proofErr w:type="spellStart"/>
            <w:r>
              <w:rPr>
                <w:kern w:val="32"/>
                <w:sz w:val="16"/>
                <w:szCs w:val="16"/>
              </w:rPr>
              <w:t>topScorers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  <w:r>
              <w:rPr>
                <w:kern w:val="32"/>
                <w:sz w:val="16"/>
                <w:szCs w:val="16"/>
              </w:rPr>
              <w:t>:</w:t>
            </w:r>
            <w:r>
              <w:rPr>
                <w:kern w:val="32"/>
                <w:sz w:val="16"/>
                <w:szCs w:val="16"/>
              </w:rPr>
              <w:t>[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{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</w:t>
            </w: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>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286390">
              <w:rPr>
                <w:kern w:val="32"/>
                <w:sz w:val="16"/>
                <w:szCs w:val="16"/>
              </w:rPr>
              <w:t>1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Pr="00DC6636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8</w:t>
            </w:r>
            <w:r>
              <w:rPr>
                <w:kern w:val="32"/>
                <w:sz w:val="16"/>
                <w:szCs w:val="16"/>
              </w:rPr>
              <w:t>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DF1599" w:rsidRDefault="00DF1599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</w:t>
            </w:r>
            <w:r w:rsidR="00C7594A">
              <w:rPr>
                <w:kern w:val="32"/>
                <w:sz w:val="16"/>
                <w:szCs w:val="16"/>
              </w:rPr>
              <w:t xml:space="preserve">     </w:t>
            </w:r>
            <w:r>
              <w:rPr>
                <w:kern w:val="32"/>
                <w:sz w:val="16"/>
                <w:szCs w:val="16"/>
              </w:rPr>
              <w:t>“</w:t>
            </w:r>
            <w:r w:rsidR="00432FE5">
              <w:rPr>
                <w:kern w:val="32"/>
                <w:sz w:val="16"/>
                <w:szCs w:val="16"/>
              </w:rPr>
              <w:t>nagative</w:t>
            </w:r>
            <w:r>
              <w:rPr>
                <w:kern w:val="32"/>
                <w:sz w:val="16"/>
                <w:szCs w:val="16"/>
              </w:rPr>
              <w:t>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 w:rsidR="00432FE5">
              <w:rPr>
                <w:kern w:val="32"/>
                <w:sz w:val="16"/>
                <w:szCs w:val="16"/>
              </w:rPr>
              <w:t>1</w:t>
            </w:r>
            <w:r>
              <w:rPr>
                <w:kern w:val="32"/>
                <w:sz w:val="16"/>
                <w:szCs w:val="16"/>
              </w:rPr>
              <w:t>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C7594A" w:rsidRPr="00DC6636" w:rsidRDefault="00C7594A" w:rsidP="00DF159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“name”:”</w:t>
            </w:r>
            <w:proofErr w:type="spellStart"/>
            <w:r>
              <w:rPr>
                <w:kern w:val="32"/>
                <w:sz w:val="16"/>
                <w:szCs w:val="16"/>
              </w:rPr>
              <w:t>Jatin</w:t>
            </w:r>
            <w:proofErr w:type="spellEnd"/>
            <w:r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>
              <w:rPr>
                <w:kern w:val="32"/>
                <w:sz w:val="16"/>
                <w:szCs w:val="16"/>
              </w:rPr>
              <w:t>Verma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DF1599" w:rsidRDefault="00DF1599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</w:t>
            </w:r>
            <w:r w:rsidR="00432FE5">
              <w:rPr>
                <w:kern w:val="32"/>
                <w:sz w:val="16"/>
                <w:szCs w:val="16"/>
              </w:rPr>
              <w:t>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lastRenderedPageBreak/>
              <w:t xml:space="preserve">                 {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2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80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“nagative”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10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“name”:”</w:t>
            </w:r>
            <w:proofErr w:type="spellStart"/>
            <w:r>
              <w:rPr>
                <w:kern w:val="32"/>
                <w:sz w:val="16"/>
                <w:szCs w:val="16"/>
              </w:rPr>
              <w:t>Jatin</w:t>
            </w:r>
            <w:proofErr w:type="spellEnd"/>
            <w:r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>
              <w:rPr>
                <w:kern w:val="32"/>
                <w:sz w:val="16"/>
                <w:szCs w:val="16"/>
              </w:rPr>
              <w:t>Verma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{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“rank”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“durationMins”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30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“score”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70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“positive”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80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“nagative”</w:t>
            </w:r>
            <w:r w:rsidRPr="00DC6636">
              <w:rPr>
                <w:kern w:val="32"/>
                <w:sz w:val="16"/>
                <w:szCs w:val="16"/>
              </w:rPr>
              <w:t>:"</w:t>
            </w:r>
            <w:r>
              <w:rPr>
                <w:kern w:val="32"/>
                <w:sz w:val="16"/>
                <w:szCs w:val="16"/>
              </w:rPr>
              <w:t>10</w:t>
            </w:r>
            <w:r w:rsidRPr="00DC6636">
              <w:rPr>
                <w:kern w:val="32"/>
                <w:sz w:val="16"/>
                <w:szCs w:val="16"/>
              </w:rPr>
              <w:t>",</w:t>
            </w:r>
          </w:p>
          <w:p w:rsidR="00432FE5" w:rsidRPr="00DC6636" w:rsidRDefault="00432FE5" w:rsidP="00432FE5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“name”:”</w:t>
            </w:r>
            <w:proofErr w:type="spellStart"/>
            <w:r>
              <w:rPr>
                <w:kern w:val="32"/>
                <w:sz w:val="16"/>
                <w:szCs w:val="16"/>
              </w:rPr>
              <w:t>Jatin</w:t>
            </w:r>
            <w:proofErr w:type="spellEnd"/>
            <w:r>
              <w:rPr>
                <w:kern w:val="32"/>
                <w:sz w:val="16"/>
                <w:szCs w:val="16"/>
              </w:rPr>
              <w:t xml:space="preserve"> </w:t>
            </w:r>
            <w:proofErr w:type="spellStart"/>
            <w:r>
              <w:rPr>
                <w:kern w:val="32"/>
                <w:sz w:val="16"/>
                <w:szCs w:val="16"/>
              </w:rPr>
              <w:t>Verma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DF1599" w:rsidRDefault="00432FE5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}</w:t>
            </w:r>
            <w:r w:rsidR="00DF1599">
              <w:rPr>
                <w:kern w:val="32"/>
                <w:sz w:val="16"/>
                <w:szCs w:val="16"/>
              </w:rPr>
              <w:t>]</w:t>
            </w:r>
            <w:r w:rsidR="0039683A"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C87AF3">
              <w:rPr>
                <w:kern w:val="32"/>
                <w:sz w:val="16"/>
                <w:szCs w:val="16"/>
              </w:rPr>
              <w:t>solution</w:t>
            </w:r>
            <w:r w:rsidR="00B92C91">
              <w:rPr>
                <w:kern w:val="32"/>
                <w:sz w:val="16"/>
                <w:szCs w:val="16"/>
              </w:rPr>
              <w:t>s</w:t>
            </w:r>
            <w:r>
              <w:rPr>
                <w:kern w:val="32"/>
                <w:sz w:val="16"/>
                <w:szCs w:val="16"/>
              </w:rPr>
              <w:t>:</w:t>
            </w:r>
            <w:r w:rsidRPr="00DC6636">
              <w:rPr>
                <w:kern w:val="32"/>
                <w:sz w:val="16"/>
                <w:szCs w:val="16"/>
              </w:rPr>
              <w:t>[{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id:"1",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option2: "58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Pr="00DC6636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durationM</w:t>
            </w:r>
            <w:r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0006AB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  <w:r w:rsidR="00313366">
              <w:rPr>
                <w:kern w:val="32"/>
                <w:sz w:val="16"/>
                <w:szCs w:val="16"/>
              </w:rPr>
              <w:t>,</w:t>
            </w:r>
          </w:p>
          <w:p w:rsidR="00313366" w:rsidRP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 w:rsidRPr="00313366">
              <w:rPr>
                <w:kern w:val="32"/>
                <w:sz w:val="16"/>
                <w:szCs w:val="16"/>
              </w:rPr>
              <w:t>answer</w:t>
            </w:r>
            <w:r>
              <w:rPr>
                <w:kern w:val="32"/>
                <w:sz w:val="16"/>
                <w:szCs w:val="16"/>
              </w:rPr>
              <w:t>”:”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313366" w:rsidRP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313366">
              <w:rPr>
                <w:kern w:val="32"/>
                <w:sz w:val="16"/>
                <w:szCs w:val="16"/>
              </w:rPr>
              <w:t>L</w:t>
            </w:r>
            <w:r w:rsidRPr="00313366">
              <w:rPr>
                <w:kern w:val="32"/>
                <w:sz w:val="16"/>
                <w:szCs w:val="16"/>
              </w:rPr>
              <w:t>evel</w:t>
            </w:r>
            <w:r>
              <w:rPr>
                <w:kern w:val="32"/>
                <w:sz w:val="16"/>
                <w:szCs w:val="16"/>
              </w:rPr>
              <w:t>:”r</w:t>
            </w:r>
            <w:r w:rsidRPr="00313366">
              <w:rPr>
                <w:kern w:val="32"/>
                <w:sz w:val="16"/>
                <w:szCs w:val="16"/>
              </w:rPr>
              <w:t>equired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313366" w:rsidRP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solution:”solution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31336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gramStart"/>
            <w:r w:rsidRPr="00313366">
              <w:rPr>
                <w:kern w:val="32"/>
                <w:sz w:val="16"/>
                <w:szCs w:val="16"/>
              </w:rPr>
              <w:t>video</w:t>
            </w:r>
            <w:proofErr w:type="gramEnd"/>
            <w:r>
              <w:rPr>
                <w:kern w:val="32"/>
                <w:sz w:val="16"/>
                <w:szCs w:val="16"/>
              </w:rPr>
              <w:t>:</w:t>
            </w:r>
            <w:r w:rsidRPr="00313366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>“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r>
              <w:rPr>
                <w:kern w:val="32"/>
                <w:sz w:val="16"/>
                <w:szCs w:val="16"/>
              </w:rPr>
              <w:t>”.</w:t>
            </w:r>
          </w:p>
          <w:p w:rsidR="00313366" w:rsidRPr="00DC6636" w:rsidRDefault="00313366" w:rsidP="00313366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>
              <w:rPr>
                <w:kern w:val="32"/>
                <w:sz w:val="16"/>
                <w:szCs w:val="16"/>
              </w:rPr>
              <w:t>details”:”fundamental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="00DA7529">
              <w:rPr>
                <w:kern w:val="32"/>
                <w:sz w:val="16"/>
                <w:szCs w:val="16"/>
              </w:rPr>
              <w:t xml:space="preserve">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 w:rsidR="00DA7529">
              <w:rPr>
                <w:kern w:val="32"/>
                <w:sz w:val="16"/>
                <w:szCs w:val="16"/>
              </w:rPr>
              <w:t>,</w:t>
            </w:r>
          </w:p>
          <w:p w:rsidR="00DA7529" w:rsidRDefault="00DA7529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{</w:t>
            </w:r>
          </w:p>
          <w:p w:rsidR="00DA7529" w:rsidRPr="00DC6636" w:rsidRDefault="005D4136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ab/>
              <w:t>id:"2</w:t>
            </w:r>
            <w:r w:rsidR="00DA7529" w:rsidRPr="00DC6636">
              <w:rPr>
                <w:kern w:val="32"/>
                <w:sz w:val="16"/>
                <w:szCs w:val="16"/>
              </w:rPr>
              <w:t>",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question:"my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 xml:space="preserve"> question"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diagram:ImageBlob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option1: "57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lastRenderedPageBreak/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option2: "58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option3: "59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  <w:t>option4: "50 km/</w:t>
            </w:r>
            <w:proofErr w:type="spellStart"/>
            <w:r w:rsidRPr="00DC6636">
              <w:rPr>
                <w:kern w:val="32"/>
                <w:sz w:val="16"/>
                <w:szCs w:val="16"/>
              </w:rPr>
              <w:t>hr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"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multiChoice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true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maxMarks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durationM</w:t>
            </w:r>
            <w:r w:rsidRPr="00D71CFA">
              <w:rPr>
                <w:kern w:val="32"/>
                <w:sz w:val="16"/>
                <w:szCs w:val="16"/>
              </w:rPr>
              <w:t>ins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5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DC6636">
              <w:rPr>
                <w:kern w:val="32"/>
                <w:sz w:val="16"/>
                <w:szCs w:val="16"/>
              </w:rPr>
              <w:t>negativeMarks</w:t>
            </w:r>
            <w:proofErr w:type="spellEnd"/>
            <w:r w:rsidRPr="00DC6636">
              <w:rPr>
                <w:kern w:val="32"/>
                <w:sz w:val="16"/>
                <w:szCs w:val="16"/>
              </w:rPr>
              <w:t>: 1</w:t>
            </w:r>
            <w:r>
              <w:rPr>
                <w:kern w:val="32"/>
                <w:sz w:val="16"/>
                <w:szCs w:val="16"/>
              </w:rPr>
              <w:t>,</w:t>
            </w:r>
          </w:p>
          <w:p w:rsidR="00DA7529" w:rsidRPr="0031336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 w:rsidRPr="00313366">
              <w:rPr>
                <w:kern w:val="32"/>
                <w:sz w:val="16"/>
                <w:szCs w:val="16"/>
              </w:rPr>
              <w:t>answer</w:t>
            </w:r>
            <w:r>
              <w:rPr>
                <w:kern w:val="32"/>
                <w:sz w:val="16"/>
                <w:szCs w:val="16"/>
              </w:rPr>
              <w:t>”:”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Pr="0031336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 w:rsidRPr="00313366">
              <w:rPr>
                <w:kern w:val="32"/>
                <w:sz w:val="16"/>
                <w:szCs w:val="16"/>
              </w:rPr>
              <w:t>Level</w:t>
            </w:r>
            <w:r>
              <w:rPr>
                <w:kern w:val="32"/>
                <w:sz w:val="16"/>
                <w:szCs w:val="16"/>
              </w:rPr>
              <w:t>:”r</w:t>
            </w:r>
            <w:r w:rsidRPr="00313366">
              <w:rPr>
                <w:kern w:val="32"/>
                <w:sz w:val="16"/>
                <w:szCs w:val="16"/>
              </w:rPr>
              <w:t>equired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Pr="0031336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spellStart"/>
            <w:r>
              <w:rPr>
                <w:kern w:val="32"/>
                <w:sz w:val="16"/>
                <w:szCs w:val="16"/>
              </w:rPr>
              <w:t>solution:”solution</w:t>
            </w:r>
            <w:proofErr w:type="spellEnd"/>
            <w:r>
              <w:rPr>
                <w:kern w:val="32"/>
                <w:sz w:val="16"/>
                <w:szCs w:val="16"/>
              </w:rPr>
              <w:t>”,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 w:rsidRPr="00DC6636">
              <w:rPr>
                <w:kern w:val="32"/>
                <w:sz w:val="16"/>
                <w:szCs w:val="16"/>
              </w:rPr>
              <w:tab/>
            </w:r>
            <w:proofErr w:type="gramStart"/>
            <w:r w:rsidRPr="00313366">
              <w:rPr>
                <w:kern w:val="32"/>
                <w:sz w:val="16"/>
                <w:szCs w:val="16"/>
              </w:rPr>
              <w:t>video</w:t>
            </w:r>
            <w:proofErr w:type="gramEnd"/>
            <w:r>
              <w:rPr>
                <w:kern w:val="32"/>
                <w:sz w:val="16"/>
                <w:szCs w:val="16"/>
              </w:rPr>
              <w:t>:</w:t>
            </w:r>
            <w:r w:rsidRPr="00313366">
              <w:rPr>
                <w:kern w:val="32"/>
                <w:sz w:val="16"/>
                <w:szCs w:val="16"/>
              </w:rPr>
              <w:t xml:space="preserve"> </w:t>
            </w:r>
            <w:r>
              <w:rPr>
                <w:kern w:val="32"/>
                <w:sz w:val="16"/>
                <w:szCs w:val="16"/>
              </w:rPr>
              <w:t>“</w:t>
            </w:r>
            <w:r w:rsidRPr="00313366">
              <w:rPr>
                <w:kern w:val="32"/>
                <w:sz w:val="16"/>
                <w:szCs w:val="16"/>
              </w:rPr>
              <w:t>String</w:t>
            </w:r>
            <w:r>
              <w:rPr>
                <w:kern w:val="32"/>
                <w:sz w:val="16"/>
                <w:szCs w:val="16"/>
              </w:rPr>
              <w:t>”.</w:t>
            </w:r>
          </w:p>
          <w:p w:rsidR="00DA7529" w:rsidRPr="00DC6636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>
              <w:rPr>
                <w:kern w:val="32"/>
                <w:sz w:val="16"/>
                <w:szCs w:val="16"/>
              </w:rPr>
              <w:t xml:space="preserve">                                “</w:t>
            </w:r>
            <w:proofErr w:type="spellStart"/>
            <w:r>
              <w:rPr>
                <w:kern w:val="32"/>
                <w:sz w:val="16"/>
                <w:szCs w:val="16"/>
              </w:rPr>
              <w:t>details”:”fundamental</w:t>
            </w:r>
            <w:proofErr w:type="spellEnd"/>
            <w:r>
              <w:rPr>
                <w:kern w:val="32"/>
                <w:sz w:val="16"/>
                <w:szCs w:val="16"/>
              </w:rPr>
              <w:t>”</w:t>
            </w:r>
          </w:p>
          <w:p w:rsidR="00DA7529" w:rsidRDefault="00DA7529" w:rsidP="00DA7529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ab/>
            </w:r>
            <w:r>
              <w:rPr>
                <w:kern w:val="32"/>
                <w:sz w:val="16"/>
                <w:szCs w:val="16"/>
              </w:rPr>
              <w:t xml:space="preserve">    </w:t>
            </w:r>
            <w:r w:rsidRPr="00DC6636">
              <w:rPr>
                <w:kern w:val="32"/>
                <w:sz w:val="16"/>
                <w:szCs w:val="16"/>
              </w:rPr>
              <w:t>}</w:t>
            </w:r>
            <w:r w:rsidR="005D4136">
              <w:rPr>
                <w:kern w:val="32"/>
                <w:sz w:val="16"/>
                <w:szCs w:val="16"/>
              </w:rPr>
              <w:t>]</w:t>
            </w:r>
          </w:p>
          <w:p w:rsidR="000006AB" w:rsidRPr="007954C7" w:rsidRDefault="000006AB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DC6636">
              <w:rPr>
                <w:kern w:val="32"/>
                <w:sz w:val="16"/>
                <w:szCs w:val="16"/>
              </w:rPr>
              <w:t>}</w:t>
            </w:r>
          </w:p>
        </w:tc>
      </w:tr>
      <w:tr w:rsidR="00313366" w:rsidRPr="00711F98" w:rsidTr="00AD0807">
        <w:tc>
          <w:tcPr>
            <w:tcW w:w="3600" w:type="dxa"/>
          </w:tcPr>
          <w:p w:rsidR="00313366" w:rsidRPr="00DC6636" w:rsidRDefault="00313366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</w:p>
        </w:tc>
        <w:tc>
          <w:tcPr>
            <w:tcW w:w="6858" w:type="dxa"/>
          </w:tcPr>
          <w:p w:rsidR="00313366" w:rsidRPr="00DC6636" w:rsidRDefault="00313366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</w:p>
        </w:tc>
      </w:tr>
    </w:tbl>
    <w:p w:rsidR="000006AB" w:rsidRDefault="000006AB" w:rsidP="000006AB">
      <w:pPr>
        <w:pStyle w:val="BodyText"/>
        <w:jc w:val="both"/>
        <w:rPr>
          <w:b/>
          <w:kern w:val="32"/>
        </w:rPr>
      </w:pPr>
    </w:p>
    <w:p w:rsidR="000006AB" w:rsidRDefault="000006AB" w:rsidP="000006AB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0006AB" w:rsidTr="00AD0807">
        <w:tc>
          <w:tcPr>
            <w:tcW w:w="2340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0006AB" w:rsidRPr="00D1632C" w:rsidRDefault="000006AB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0006AB" w:rsidTr="00AD0807">
        <w:tc>
          <w:tcPr>
            <w:tcW w:w="234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0006AB" w:rsidTr="00AD0807">
        <w:tc>
          <w:tcPr>
            <w:tcW w:w="234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0006AB" w:rsidTr="00AD0807">
        <w:tc>
          <w:tcPr>
            <w:tcW w:w="234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0006AB" w:rsidRDefault="000006AB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0006AB" w:rsidRDefault="000006AB" w:rsidP="000006AB">
      <w:pPr>
        <w:pStyle w:val="BodyText"/>
        <w:jc w:val="both"/>
        <w:rPr>
          <w:b/>
          <w:kern w:val="32"/>
        </w:rPr>
      </w:pPr>
    </w:p>
    <w:p w:rsidR="000006AB" w:rsidRDefault="000006AB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lastRenderedPageBreak/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Default="003066B0" w:rsidP="004E3894">
      <w:pPr>
        <w:pStyle w:val="BodyText"/>
        <w:jc w:val="both"/>
        <w:rPr>
          <w:b/>
          <w:kern w:val="32"/>
        </w:rPr>
      </w:pPr>
    </w:p>
    <w:p w:rsidR="003066B0" w:rsidRPr="004E4CD0" w:rsidRDefault="003066B0" w:rsidP="003066B0">
      <w:pPr>
        <w:pStyle w:val="Heading2"/>
        <w:rPr>
          <w:kern w:val="32"/>
        </w:rPr>
      </w:pPr>
      <w:proofErr w:type="spellStart"/>
      <w:proofErr w:type="gramStart"/>
      <w:r w:rsidRPr="00943FF1">
        <w:rPr>
          <w:kern w:val="32"/>
        </w:rPr>
        <w:lastRenderedPageBreak/>
        <w:t>registerenterprise</w:t>
      </w:r>
      <w:proofErr w:type="spellEnd"/>
      <w:proofErr w:type="gramEnd"/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3600"/>
        <w:gridCol w:w="6858"/>
      </w:tblGrid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Request</w:t>
            </w:r>
          </w:p>
        </w:tc>
        <w:tc>
          <w:tcPr>
            <w:tcW w:w="6858" w:type="dxa"/>
          </w:tcPr>
          <w:p w:rsidR="003066B0" w:rsidRPr="00711F98" w:rsidRDefault="003066B0" w:rsidP="00AD0807">
            <w:pPr>
              <w:pStyle w:val="BodyText"/>
              <w:ind w:left="0"/>
              <w:jc w:val="center"/>
              <w:rPr>
                <w:b/>
                <w:kern w:val="32"/>
                <w:sz w:val="16"/>
                <w:szCs w:val="16"/>
              </w:rPr>
            </w:pPr>
            <w:r w:rsidRPr="00711F98">
              <w:rPr>
                <w:b/>
                <w:kern w:val="32"/>
                <w:sz w:val="16"/>
                <w:szCs w:val="16"/>
              </w:rPr>
              <w:t>Response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11F98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11F98">
              <w:rPr>
                <w:kern w:val="32"/>
                <w:sz w:val="16"/>
                <w:szCs w:val="16"/>
              </w:rPr>
              <w:t>POST 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api</w:t>
            </w:r>
            <w:proofErr w:type="spellEnd"/>
            <w:r w:rsidRPr="00711F98">
              <w:rPr>
                <w:kern w:val="32"/>
                <w:sz w:val="16"/>
                <w:szCs w:val="16"/>
              </w:rPr>
              <w:t>/</w:t>
            </w:r>
            <w:proofErr w:type="spellStart"/>
            <w:r w:rsidRPr="00711F98">
              <w:rPr>
                <w:kern w:val="32"/>
                <w:sz w:val="16"/>
                <w:szCs w:val="16"/>
              </w:rPr>
              <w:t>registerenterprise</w:t>
            </w:r>
            <w:proofErr w:type="spellEnd"/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jc w:val="center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200 OK</w:t>
            </w:r>
          </w:p>
        </w:tc>
      </w:tr>
      <w:tr w:rsidR="003066B0" w:rsidRPr="00711F98" w:rsidTr="00AD0807">
        <w:tc>
          <w:tcPr>
            <w:tcW w:w="3600" w:type="dxa"/>
          </w:tcPr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nainaclasses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"mobile": "string", 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</w:t>
            </w: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},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enterpriseadmin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":"Raman",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":"Share",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"email":"k@gmail.com",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":"en",</w:t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password":"qwerty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</w:t>
            </w:r>
            <w:r w:rsidRPr="007954C7">
              <w:rPr>
                <w:kern w:val="32"/>
                <w:sz w:val="16"/>
                <w:szCs w:val="16"/>
              </w:rPr>
              <w:tab/>
            </w:r>
          </w:p>
          <w:p w:rsidR="003066B0" w:rsidRPr="007954C7" w:rsidRDefault="003066B0" w:rsidP="00AD0807">
            <w:pPr>
              <w:pStyle w:val="BodyText"/>
              <w:ind w:left="0"/>
              <w:jc w:val="both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  <w:tc>
          <w:tcPr>
            <w:tcW w:w="6858" w:type="dxa"/>
          </w:tcPr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"enterprise":{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abbrevation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"fax":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"landline":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"logo": 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ImageBlob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logoContentType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"mission":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"mobile":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natureofbusiness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"COACHING",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plotNo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"principles":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punchline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"vision":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enterprisesettings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adminLogin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"background":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"copyrights":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"disclaimer":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"foreground":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"policy":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termsOfUsage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 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"user":{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"activated":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"authorities":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createdDate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"email":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firstName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imageUrl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langKey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lastModifiedBy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lastModifiedDate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"2020-09-22T22:16:00.638Z",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lastName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"login":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userdetail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"dob":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houseNo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joiningDate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"2020-09-22",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mobileNo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"street":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userpreferences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"theme":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"employee":{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accountNo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"bank":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bgc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true,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lastRenderedPageBreak/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ifsc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jobNature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"PARTTIME",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"pan":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"resume":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resumeContentType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userLogin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 xml:space="preserve">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"center":{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"street": "string" 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centerheadEmployeeId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centerheadId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"centers": [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{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centerTitle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"city": "DEHRADUN",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"country": "INDIA",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enterpriseEnterprisename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"string",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enterpriseId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"id":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</w:t>
            </w:r>
            <w:proofErr w:type="spellStart"/>
            <w:r w:rsidRPr="007954C7">
              <w:rPr>
                <w:kern w:val="32"/>
                <w:sz w:val="16"/>
                <w:szCs w:val="16"/>
              </w:rPr>
              <w:t>pincode</w:t>
            </w:r>
            <w:proofErr w:type="spellEnd"/>
            <w:r w:rsidRPr="007954C7">
              <w:rPr>
                <w:kern w:val="32"/>
                <w:sz w:val="16"/>
                <w:szCs w:val="16"/>
              </w:rPr>
              <w:t>": 0,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"state": "DELHI",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  "street": "string"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],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ab/>
              <w:t>"id": 0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 xml:space="preserve">  }</w:t>
            </w:r>
          </w:p>
          <w:p w:rsidR="003066B0" w:rsidRPr="007954C7" w:rsidRDefault="003066B0" w:rsidP="00AD0807">
            <w:pPr>
              <w:pStyle w:val="BodyText"/>
              <w:ind w:left="0"/>
              <w:rPr>
                <w:kern w:val="32"/>
                <w:sz w:val="16"/>
                <w:szCs w:val="16"/>
              </w:rPr>
            </w:pPr>
            <w:r w:rsidRPr="007954C7">
              <w:rPr>
                <w:kern w:val="32"/>
                <w:sz w:val="16"/>
                <w:szCs w:val="16"/>
              </w:rPr>
              <w:t>}</w:t>
            </w:r>
          </w:p>
        </w:tc>
      </w:tr>
    </w:tbl>
    <w:p w:rsidR="003066B0" w:rsidRDefault="003066B0" w:rsidP="003066B0">
      <w:pPr>
        <w:pStyle w:val="BodyText"/>
        <w:jc w:val="both"/>
        <w:rPr>
          <w:b/>
          <w:kern w:val="32"/>
        </w:rPr>
      </w:pPr>
    </w:p>
    <w:p w:rsidR="003066B0" w:rsidRDefault="003066B0" w:rsidP="003066B0">
      <w:pPr>
        <w:pStyle w:val="BodyText"/>
        <w:jc w:val="both"/>
        <w:rPr>
          <w:b/>
          <w:kern w:val="32"/>
        </w:rPr>
      </w:pPr>
      <w:r w:rsidRPr="00C56469">
        <w:rPr>
          <w:kern w:val="32"/>
        </w:rPr>
        <w:t>RESPONSE MESSAGES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340"/>
        <w:gridCol w:w="2970"/>
        <w:gridCol w:w="2520"/>
        <w:gridCol w:w="2628"/>
      </w:tblGrid>
      <w:tr w:rsidR="003066B0" w:rsidTr="00AD0807">
        <w:tc>
          <w:tcPr>
            <w:tcW w:w="234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HTTP Status</w:t>
            </w:r>
          </w:p>
        </w:tc>
        <w:tc>
          <w:tcPr>
            <w:tcW w:w="297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Code</w:t>
            </w:r>
            <w:r w:rsidRPr="00D1632C">
              <w:rPr>
                <w:b/>
                <w:kern w:val="32"/>
              </w:rPr>
              <w:tab/>
              <w:t>Reason</w:t>
            </w:r>
          </w:p>
        </w:tc>
        <w:tc>
          <w:tcPr>
            <w:tcW w:w="2520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Response Model</w:t>
            </w:r>
          </w:p>
        </w:tc>
        <w:tc>
          <w:tcPr>
            <w:tcW w:w="2628" w:type="dxa"/>
          </w:tcPr>
          <w:p w:rsidR="003066B0" w:rsidRPr="00D1632C" w:rsidRDefault="003066B0" w:rsidP="00AD0807">
            <w:pPr>
              <w:pStyle w:val="BodyText"/>
              <w:ind w:left="0"/>
              <w:jc w:val="center"/>
              <w:rPr>
                <w:b/>
                <w:kern w:val="32"/>
              </w:rPr>
            </w:pPr>
            <w:r w:rsidRPr="00D1632C">
              <w:rPr>
                <w:b/>
                <w:kern w:val="32"/>
              </w:rPr>
              <w:t>Headers</w:t>
            </w: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lastRenderedPageBreak/>
              <w:t>401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Unauthorized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403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Forbidden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  <w:tr w:rsidR="003066B0" w:rsidTr="00AD0807">
        <w:tc>
          <w:tcPr>
            <w:tcW w:w="234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>
              <w:rPr>
                <w:kern w:val="32"/>
              </w:rPr>
              <w:t>404</w:t>
            </w:r>
          </w:p>
        </w:tc>
        <w:tc>
          <w:tcPr>
            <w:tcW w:w="297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  <w:r w:rsidRPr="00C56469">
              <w:rPr>
                <w:kern w:val="32"/>
              </w:rPr>
              <w:t>Not Found</w:t>
            </w:r>
          </w:p>
        </w:tc>
        <w:tc>
          <w:tcPr>
            <w:tcW w:w="2520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  <w:tc>
          <w:tcPr>
            <w:tcW w:w="2628" w:type="dxa"/>
          </w:tcPr>
          <w:p w:rsidR="003066B0" w:rsidRDefault="003066B0" w:rsidP="00AD0807">
            <w:pPr>
              <w:pStyle w:val="BodyText"/>
              <w:ind w:left="0"/>
              <w:jc w:val="both"/>
              <w:rPr>
                <w:b/>
                <w:kern w:val="32"/>
              </w:rPr>
            </w:pPr>
          </w:p>
        </w:tc>
      </w:tr>
    </w:tbl>
    <w:p w:rsidR="003066B0" w:rsidRPr="00C56469" w:rsidRDefault="003066B0" w:rsidP="004E3894">
      <w:pPr>
        <w:pStyle w:val="BodyText"/>
        <w:jc w:val="both"/>
        <w:rPr>
          <w:b/>
          <w:kern w:val="32"/>
        </w:rPr>
      </w:pPr>
    </w:p>
    <w:p w:rsidR="00C56469" w:rsidRPr="00C56469" w:rsidRDefault="00C56469" w:rsidP="00C56469">
      <w:pPr>
        <w:pStyle w:val="BodyText"/>
        <w:jc w:val="both"/>
        <w:rPr>
          <w:kern w:val="32"/>
        </w:rPr>
      </w:pPr>
      <w:r w:rsidRPr="00C56469">
        <w:rPr>
          <w:kern w:val="32"/>
        </w:rPr>
        <w:tab/>
      </w:r>
      <w:r w:rsidRPr="00C56469">
        <w:rPr>
          <w:kern w:val="32"/>
        </w:rPr>
        <w:tab/>
      </w:r>
      <w:r w:rsidRPr="00C56469">
        <w:rPr>
          <w:kern w:val="32"/>
        </w:rPr>
        <w:tab/>
      </w:r>
    </w:p>
    <w:p w:rsidR="006F4068" w:rsidRDefault="006F4068" w:rsidP="00C56469">
      <w:pPr>
        <w:pStyle w:val="BodyText"/>
        <w:jc w:val="both"/>
        <w:rPr>
          <w:kern w:val="32"/>
        </w:rPr>
      </w:pPr>
    </w:p>
    <w:p w:rsidR="00791E35" w:rsidRPr="00AE6B63" w:rsidRDefault="00791E35" w:rsidP="00AE6B63">
      <w:pPr>
        <w:pStyle w:val="Caption"/>
        <w:jc w:val="center"/>
        <w:rPr>
          <w:rFonts w:ascii="Arial" w:hAnsi="Arial" w:cs="Arial"/>
          <w:i w:val="0"/>
          <w:color w:val="auto"/>
          <w:sz w:val="20"/>
          <w:szCs w:val="20"/>
        </w:rPr>
      </w:pPr>
      <w:r>
        <w:rPr>
          <w:sz w:val="56"/>
        </w:rPr>
        <w:br w:type="page"/>
      </w:r>
    </w:p>
    <w:p w:rsidR="00461837" w:rsidRDefault="00791E35" w:rsidP="00984EA4">
      <w:pPr>
        <w:pStyle w:val="Chapter"/>
        <w:tabs>
          <w:tab w:val="left" w:pos="6000"/>
          <w:tab w:val="right" w:pos="10800"/>
        </w:tabs>
      </w:pPr>
      <w:r w:rsidRPr="000F55B7">
        <w:rPr>
          <w:sz w:val="56"/>
        </w:rPr>
        <w:lastRenderedPageBreak/>
        <w:t xml:space="preserve">Chapter </w:t>
      </w:r>
      <w:r>
        <w:rPr>
          <w:sz w:val="56"/>
        </w:rPr>
        <w:t>1</w:t>
      </w:r>
      <w:r w:rsidR="0080561D">
        <w:rPr>
          <w:sz w:val="56"/>
        </w:rPr>
        <w:t>7</w:t>
      </w:r>
    </w:p>
    <w:p w:rsidR="00461837" w:rsidRDefault="004B348C" w:rsidP="00461837">
      <w:pPr>
        <w:pStyle w:val="Heading1"/>
      </w:pPr>
      <w:bookmarkStart w:id="41" w:name="_Toc51914214"/>
      <w:r>
        <w:t>Annexure</w:t>
      </w:r>
      <w:bookmarkEnd w:id="41"/>
    </w:p>
    <w:p w:rsidR="00461837" w:rsidRDefault="004B348C" w:rsidP="00461837">
      <w:pPr>
        <w:pStyle w:val="Heading2"/>
        <w:rPr>
          <w:kern w:val="32"/>
        </w:rPr>
      </w:pPr>
      <w:bookmarkStart w:id="42" w:name="_Toc51914215"/>
      <w:r>
        <w:rPr>
          <w:kern w:val="32"/>
        </w:rPr>
        <w:t>Contact Details</w:t>
      </w:r>
      <w:r w:rsidR="00461837">
        <w:rPr>
          <w:kern w:val="32"/>
        </w:rPr>
        <w:t xml:space="preserve"> </w:t>
      </w:r>
      <w:r w:rsidR="000F10AF">
        <w:rPr>
          <w:kern w:val="32"/>
        </w:rPr>
        <w:t>– Horizontals</w:t>
      </w:r>
      <w:bookmarkEnd w:id="42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2340"/>
        <w:gridCol w:w="3150"/>
      </w:tblGrid>
      <w:tr w:rsidR="00F33D6B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F33D6B" w:rsidRPr="006F38C4" w:rsidRDefault="00ED0C79" w:rsidP="00463D38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Horizontal Name</w:t>
            </w:r>
          </w:p>
        </w:tc>
        <w:tc>
          <w:tcPr>
            <w:tcW w:w="4050" w:type="dxa"/>
            <w:vMerge w:val="restart"/>
            <w:hideMark/>
          </w:tcPr>
          <w:p w:rsidR="00F33D6B" w:rsidRPr="006F38C4" w:rsidRDefault="00673C59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2340" w:type="dxa"/>
            <w:vMerge w:val="restart"/>
            <w:hideMark/>
          </w:tcPr>
          <w:p w:rsidR="00F33D6B" w:rsidRPr="006F38C4" w:rsidRDefault="000C002C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HOD/SPOC</w:t>
            </w:r>
          </w:p>
        </w:tc>
        <w:tc>
          <w:tcPr>
            <w:tcW w:w="3150" w:type="dxa"/>
            <w:vMerge w:val="restart"/>
            <w:hideMark/>
          </w:tcPr>
          <w:p w:rsidR="00F33D6B" w:rsidRPr="006F38C4" w:rsidRDefault="00F33D6B" w:rsidP="0046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F33D6B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326DC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F33D6B" w:rsidRPr="006F38C4" w:rsidRDefault="00F33D6B" w:rsidP="00463D38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234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3150" w:type="dxa"/>
            <w:vMerge/>
            <w:hideMark/>
          </w:tcPr>
          <w:p w:rsidR="00F33D6B" w:rsidRPr="006F38C4" w:rsidRDefault="00F33D6B" w:rsidP="0046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F33D6B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ind w:left="-288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Admin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Institute</w:t>
            </w:r>
            <w:r w:rsidR="009A334A">
              <w:rPr>
                <w:rFonts w:asciiTheme="majorHAnsi" w:hAnsiTheme="majorHAnsi" w:cs="Tahoma"/>
                <w:color w:val="000000"/>
              </w:rPr>
              <w:t>’</w:t>
            </w:r>
            <w:r>
              <w:rPr>
                <w:rFonts w:asciiTheme="majorHAnsi" w:hAnsiTheme="majorHAnsi" w:cs="Tahoma"/>
                <w:color w:val="000000"/>
              </w:rPr>
              <w:t>s administration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F33D6B" w:rsidP="00463D38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Gulshan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Kumar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F33D6B" w:rsidRPr="006F38C4" w:rsidRDefault="00FA2EA8" w:rsidP="00F33D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5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HR</w:t>
            </w:r>
          </w:p>
        </w:tc>
        <w:tc>
          <w:tcPr>
            <w:tcW w:w="4050" w:type="dxa"/>
          </w:tcPr>
          <w:p w:rsidR="00F33D6B" w:rsidRPr="006F38C4" w:rsidRDefault="00F33D6B" w:rsidP="005F09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HR </w:t>
            </w:r>
            <w:r w:rsidR="005F09F5">
              <w:rPr>
                <w:rFonts w:asciiTheme="majorHAnsi" w:hAnsiTheme="majorHAnsi" w:cs="Tahoma"/>
                <w:color w:val="000000"/>
              </w:rPr>
              <w:t>functions</w:t>
            </w:r>
          </w:p>
        </w:tc>
        <w:tc>
          <w:tcPr>
            <w:tcW w:w="2340" w:type="dxa"/>
          </w:tcPr>
          <w:p w:rsidR="00F33D6B" w:rsidRPr="006F38C4" w:rsidRDefault="00F33D6B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</w:tcPr>
          <w:p w:rsidR="00F33D6B" w:rsidRPr="006F38C4" w:rsidRDefault="00FA2EA8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16" w:history="1">
              <w:r w:rsidR="00F33D6B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F33D6B" w:rsidRPr="006F38C4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Teaching methodologies</w:t>
            </w: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r w:rsidR="008F5D43">
              <w:rPr>
                <w:rFonts w:asciiTheme="majorHAnsi" w:hAnsiTheme="majorHAnsi" w:cs="Tahoma"/>
                <w:color w:val="000000"/>
              </w:rPr>
              <w:t>&amp; content creation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F33D6B" w:rsidRPr="006F38C4" w:rsidRDefault="002B172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Aniket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Khanchi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  <w:hideMark/>
          </w:tcPr>
          <w:p w:rsidR="00F33D6B" w:rsidRPr="006F38C4" w:rsidRDefault="00F33D6B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7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F33D6B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F33D6B" w:rsidRDefault="00F33D6B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Marketing</w:t>
            </w:r>
          </w:p>
        </w:tc>
        <w:tc>
          <w:tcPr>
            <w:tcW w:w="4050" w:type="dxa"/>
          </w:tcPr>
          <w:p w:rsidR="00F33D6B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 xml:space="preserve">Sales </w:t>
            </w:r>
            <w:r w:rsidR="00777A56">
              <w:rPr>
                <w:rFonts w:asciiTheme="majorHAnsi" w:hAnsiTheme="majorHAnsi" w:cs="Tahoma"/>
                <w:color w:val="000000"/>
              </w:rPr>
              <w:t>&amp;</w:t>
            </w:r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r w:rsidR="00291EED">
              <w:rPr>
                <w:rFonts w:asciiTheme="majorHAnsi" w:hAnsiTheme="majorHAnsi" w:cs="Tahoma"/>
                <w:color w:val="000000"/>
              </w:rPr>
              <w:t>m</w:t>
            </w:r>
            <w:r w:rsidR="00777A56">
              <w:rPr>
                <w:rFonts w:asciiTheme="majorHAnsi" w:hAnsiTheme="majorHAnsi" w:cs="Tahoma"/>
                <w:color w:val="000000"/>
              </w:rPr>
              <w:t>arketing</w:t>
            </w:r>
          </w:p>
        </w:tc>
        <w:tc>
          <w:tcPr>
            <w:tcW w:w="234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F33D6B" w:rsidRPr="006F38C4" w:rsidRDefault="00777A56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8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777A5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777A56" w:rsidRDefault="00777A56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Accounting</w:t>
            </w:r>
            <w:r w:rsidR="00816627">
              <w:rPr>
                <w:rFonts w:asciiTheme="majorHAnsi" w:hAnsiTheme="majorHAnsi" w:cs="Tahoma"/>
                <w:color w:val="000000"/>
              </w:rPr>
              <w:t xml:space="preserve"> &amp; </w:t>
            </w:r>
            <w:r>
              <w:rPr>
                <w:rFonts w:asciiTheme="majorHAnsi" w:hAnsiTheme="majorHAnsi" w:cs="Tahoma"/>
                <w:color w:val="000000"/>
              </w:rPr>
              <w:t>finance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  <w:shd w:val="clear" w:color="auto" w:fill="FDE9D9" w:themeFill="accent6" w:themeFillTint="33"/>
          </w:tcPr>
          <w:p w:rsidR="00777A56" w:rsidRPr="006F38C4" w:rsidRDefault="00777A56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19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Legal</w:t>
            </w:r>
          </w:p>
        </w:tc>
        <w:tc>
          <w:tcPr>
            <w:tcW w:w="4050" w:type="dxa"/>
          </w:tcPr>
          <w:p w:rsidR="009A334A" w:rsidRDefault="009A334A" w:rsidP="000C0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Handling legal matters</w:t>
            </w:r>
          </w:p>
        </w:tc>
        <w:tc>
          <w:tcPr>
            <w:tcW w:w="2340" w:type="dxa"/>
          </w:tcPr>
          <w:p w:rsidR="009A334A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Position Vacant</w:t>
            </w:r>
          </w:p>
        </w:tc>
        <w:tc>
          <w:tcPr>
            <w:tcW w:w="3150" w:type="dxa"/>
          </w:tcPr>
          <w:p w:rsidR="009A334A" w:rsidRPr="006F38C4" w:rsidRDefault="009A334A" w:rsidP="0046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0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9A334A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9A334A" w:rsidRDefault="009A334A" w:rsidP="00123877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9A334A" w:rsidRDefault="009A334A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Software development</w:t>
            </w:r>
            <w:r w:rsidR="00714158">
              <w:rPr>
                <w:rFonts w:asciiTheme="majorHAnsi" w:hAnsiTheme="majorHAnsi" w:cs="Tahoma"/>
                <w:color w:val="000000"/>
              </w:rPr>
              <w:t xml:space="preserve"> Team </w:t>
            </w:r>
          </w:p>
        </w:tc>
        <w:tc>
          <w:tcPr>
            <w:tcW w:w="2340" w:type="dxa"/>
            <w:shd w:val="clear" w:color="auto" w:fill="FDE9D9" w:themeFill="accent6" w:themeFillTint="33"/>
          </w:tcPr>
          <w:p w:rsidR="009A334A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proofErr w:type="spellStart"/>
            <w:r>
              <w:rPr>
                <w:rFonts w:asciiTheme="majorHAnsi" w:hAnsiTheme="majorHAnsi" w:cs="Tahoma"/>
                <w:color w:val="000000"/>
              </w:rPr>
              <w:t>Sarita</w:t>
            </w:r>
            <w:proofErr w:type="spellEnd"/>
            <w:r>
              <w:rPr>
                <w:rFonts w:asciiTheme="majorHAnsi" w:hAnsiTheme="majorHAnsi" w:cs="Tahoma"/>
                <w:color w:val="000000"/>
              </w:rPr>
              <w:t xml:space="preserve"> </w:t>
            </w:r>
            <w:proofErr w:type="spellStart"/>
            <w:r>
              <w:rPr>
                <w:rFonts w:asciiTheme="majorHAnsi" w:hAnsiTheme="majorHAnsi" w:cs="Tahoma"/>
                <w:color w:val="000000"/>
              </w:rPr>
              <w:t>Raturi</w:t>
            </w:r>
            <w:proofErr w:type="spellEnd"/>
          </w:p>
        </w:tc>
        <w:tc>
          <w:tcPr>
            <w:tcW w:w="3150" w:type="dxa"/>
            <w:shd w:val="clear" w:color="auto" w:fill="FDE9D9" w:themeFill="accent6" w:themeFillTint="33"/>
          </w:tcPr>
          <w:p w:rsidR="009A334A" w:rsidRPr="006F38C4" w:rsidRDefault="00714158" w:rsidP="0046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t>aasoftwaredivision@gmail.com</w:t>
            </w:r>
          </w:p>
        </w:tc>
      </w:tr>
    </w:tbl>
    <w:p w:rsidR="004345D1" w:rsidRDefault="004345D1" w:rsidP="004345D1">
      <w:pPr>
        <w:pStyle w:val="BodyText"/>
        <w:jc w:val="center"/>
        <w:rPr>
          <w:rFonts w:cs="Arial"/>
          <w:sz w:val="20"/>
          <w:szCs w:val="20"/>
        </w:rPr>
      </w:pPr>
      <w:bookmarkStart w:id="43" w:name="_Toc51914219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23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</w:t>
      </w:r>
      <w:r w:rsidR="008F5D43">
        <w:rPr>
          <w:rFonts w:cs="Arial"/>
          <w:sz w:val="20"/>
          <w:szCs w:val="20"/>
        </w:rPr>
        <w:t xml:space="preserve"> - Horizontals</w:t>
      </w:r>
      <w:bookmarkEnd w:id="43"/>
    </w:p>
    <w:p w:rsidR="000F10AF" w:rsidRDefault="000F10AF" w:rsidP="000F10AF">
      <w:pPr>
        <w:pStyle w:val="Heading2"/>
        <w:rPr>
          <w:kern w:val="32"/>
        </w:rPr>
      </w:pPr>
      <w:bookmarkStart w:id="44" w:name="_Toc51914216"/>
      <w:r>
        <w:rPr>
          <w:kern w:val="32"/>
        </w:rPr>
        <w:t>Contact Details – Verticals</w:t>
      </w:r>
      <w:bookmarkEnd w:id="44"/>
    </w:p>
    <w:tbl>
      <w:tblPr>
        <w:tblStyle w:val="GridTable5Dark-Accent6"/>
        <w:tblW w:w="10890" w:type="dxa"/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5490"/>
      </w:tblGrid>
      <w:tr w:rsidR="00222006" w:rsidRPr="00463D38" w:rsidTr="0032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 w:val="restart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Vertical Name</w:t>
            </w:r>
          </w:p>
        </w:tc>
        <w:tc>
          <w:tcPr>
            <w:tcW w:w="4050" w:type="dxa"/>
            <w:vMerge w:val="restart"/>
            <w:hideMark/>
          </w:tcPr>
          <w:p w:rsidR="00222006" w:rsidRPr="006F38C4" w:rsidRDefault="00673C59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Description</w:t>
            </w:r>
          </w:p>
        </w:tc>
        <w:tc>
          <w:tcPr>
            <w:tcW w:w="5490" w:type="dxa"/>
            <w:vMerge w:val="restart"/>
            <w:hideMark/>
          </w:tcPr>
          <w:p w:rsidR="00222006" w:rsidRPr="006F38C4" w:rsidRDefault="00222006" w:rsidP="002B3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E-mail-Id</w:t>
            </w:r>
            <w:r>
              <w:rPr>
                <w:rFonts w:asciiTheme="majorHAnsi" w:hAnsiTheme="majorHAnsi" w:cs="Tahoma"/>
                <w:color w:val="000000"/>
              </w:rPr>
              <w:t>/Contact Details</w:t>
            </w:r>
          </w:p>
        </w:tc>
      </w:tr>
      <w:tr w:rsidR="00222006" w:rsidRPr="00463D38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91501F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Merge/>
            <w:hideMark/>
          </w:tcPr>
          <w:p w:rsidR="00222006" w:rsidRPr="006F38C4" w:rsidRDefault="00222006" w:rsidP="002B37A6">
            <w:pPr>
              <w:rPr>
                <w:rFonts w:asciiTheme="majorHAnsi" w:hAnsiTheme="majorHAnsi" w:cs="Tahoma"/>
                <w:b w:val="0"/>
                <w:bCs w:val="0"/>
                <w:color w:val="000000"/>
              </w:rPr>
            </w:pPr>
          </w:p>
        </w:tc>
        <w:tc>
          <w:tcPr>
            <w:tcW w:w="405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  <w:tc>
          <w:tcPr>
            <w:tcW w:w="5490" w:type="dxa"/>
            <w:vMerge/>
            <w:hideMark/>
          </w:tcPr>
          <w:p w:rsidR="00222006" w:rsidRPr="006F38C4" w:rsidRDefault="00222006" w:rsidP="002B37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b/>
                <w:bCs/>
                <w:color w:val="000000"/>
              </w:rPr>
            </w:pPr>
          </w:p>
        </w:tc>
      </w:tr>
      <w:tr w:rsidR="00222006" w:rsidRPr="00463D38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95C" w:rsidP="000F10AF">
            <w:pPr>
              <w:ind w:left="-15"/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95C" w:rsidP="000F10AF">
            <w:pPr>
              <w:ind w:left="-2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Online Coaching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FA2EA8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1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463D38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Coaching</w:t>
            </w:r>
          </w:p>
        </w:tc>
        <w:tc>
          <w:tcPr>
            <w:tcW w:w="4050" w:type="dxa"/>
          </w:tcPr>
          <w:p w:rsidR="00222006" w:rsidRPr="006F38C4" w:rsidRDefault="00222006" w:rsidP="000F10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home tuitions</w:t>
            </w:r>
          </w:p>
        </w:tc>
        <w:tc>
          <w:tcPr>
            <w:tcW w:w="5490" w:type="dxa"/>
          </w:tcPr>
          <w:p w:rsidR="00222006" w:rsidRPr="006F38C4" w:rsidRDefault="00FA2EA8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hyperlink r:id="rId22" w:history="1">
              <w:r w:rsidR="00222006"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hideMark/>
          </w:tcPr>
          <w:p w:rsidR="00222006" w:rsidRPr="006F38C4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</w:t>
            </w:r>
          </w:p>
        </w:tc>
        <w:tc>
          <w:tcPr>
            <w:tcW w:w="4050" w:type="dxa"/>
            <w:shd w:val="clear" w:color="auto" w:fill="FDE9D9" w:themeFill="accent6" w:themeFillTint="33"/>
            <w:hideMark/>
          </w:tcPr>
          <w:p w:rsidR="00222006" w:rsidRPr="006F38C4" w:rsidRDefault="00222006" w:rsidP="008F5D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CLAT entrance</w:t>
            </w:r>
          </w:p>
        </w:tc>
        <w:tc>
          <w:tcPr>
            <w:tcW w:w="5490" w:type="dxa"/>
            <w:shd w:val="clear" w:color="auto" w:fill="FDE9D9" w:themeFill="accent6" w:themeFillTint="33"/>
            <w:hideMark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3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</w:t>
            </w:r>
          </w:p>
        </w:tc>
        <w:tc>
          <w:tcPr>
            <w:tcW w:w="405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IIT entrance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4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0C32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</w:t>
            </w:r>
          </w:p>
        </w:tc>
        <w:tc>
          <w:tcPr>
            <w:tcW w:w="405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NEET entrance</w:t>
            </w:r>
          </w:p>
        </w:tc>
        <w:tc>
          <w:tcPr>
            <w:tcW w:w="5490" w:type="dxa"/>
            <w:shd w:val="clear" w:color="auto" w:fill="FDE9D9" w:themeFill="accent6" w:themeFillTint="33"/>
          </w:tcPr>
          <w:p w:rsidR="00222006" w:rsidRPr="006F38C4" w:rsidRDefault="00222006" w:rsidP="002B37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5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  <w:tr w:rsidR="00222006" w:rsidRPr="006F38C4" w:rsidTr="003C5D7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:rsidR="00222006" w:rsidRDefault="00222006" w:rsidP="002B37A6">
            <w:pPr>
              <w:jc w:val="center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BOARDS</w:t>
            </w:r>
          </w:p>
        </w:tc>
        <w:tc>
          <w:tcPr>
            <w:tcW w:w="4050" w:type="dxa"/>
          </w:tcPr>
          <w:p w:rsidR="00222006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>
              <w:rPr>
                <w:rFonts w:asciiTheme="majorHAnsi" w:hAnsiTheme="majorHAnsi" w:cs="Tahoma"/>
                <w:color w:val="000000"/>
              </w:rPr>
              <w:t>All boards classes</w:t>
            </w:r>
          </w:p>
        </w:tc>
        <w:tc>
          <w:tcPr>
            <w:tcW w:w="5490" w:type="dxa"/>
          </w:tcPr>
          <w:p w:rsidR="00222006" w:rsidRPr="006F38C4" w:rsidRDefault="00222006" w:rsidP="002B3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Tahoma"/>
                <w:color w:val="000000"/>
              </w:rPr>
            </w:pPr>
            <w:r w:rsidRPr="006F38C4">
              <w:rPr>
                <w:rFonts w:asciiTheme="majorHAnsi" w:hAnsiTheme="majorHAnsi" w:cs="Tahoma"/>
                <w:color w:val="000000"/>
              </w:rPr>
              <w:t> </w:t>
            </w:r>
            <w:hyperlink r:id="rId26" w:history="1">
              <w:r w:rsidRPr="004F776A">
                <w:rPr>
                  <w:rStyle w:val="Hyperlink"/>
                  <w:rFonts w:asciiTheme="majorHAnsi" w:hAnsiTheme="majorHAnsi" w:cs="Tahoma"/>
                </w:rPr>
                <w:t>therisingarjun@gmail.com</w:t>
              </w:r>
            </w:hyperlink>
          </w:p>
        </w:tc>
      </w:tr>
    </w:tbl>
    <w:p w:rsidR="000F10AF" w:rsidRPr="000D48C7" w:rsidRDefault="000F10AF" w:rsidP="000F10AF">
      <w:pPr>
        <w:pStyle w:val="BodyText"/>
        <w:jc w:val="center"/>
        <w:rPr>
          <w:rFonts w:cs="Arial"/>
          <w:sz w:val="20"/>
          <w:szCs w:val="20"/>
        </w:rPr>
      </w:pPr>
      <w:bookmarkStart w:id="45" w:name="_Toc51914220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24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Contact Details - Verticals</w:t>
      </w:r>
      <w:bookmarkEnd w:id="45"/>
    </w:p>
    <w:p w:rsidR="003B0368" w:rsidRDefault="003B0368" w:rsidP="003B0368">
      <w:pPr>
        <w:pStyle w:val="Heading2"/>
        <w:rPr>
          <w:kern w:val="32"/>
        </w:rPr>
      </w:pPr>
      <w:bookmarkStart w:id="46" w:name="_Toc51914217"/>
      <w:r>
        <w:rPr>
          <w:kern w:val="32"/>
        </w:rPr>
        <w:t>Revision History</w:t>
      </w:r>
      <w:bookmarkEnd w:id="46"/>
      <w:r>
        <w:rPr>
          <w:kern w:val="32"/>
        </w:rPr>
        <w:t xml:space="preserve"> </w:t>
      </w:r>
    </w:p>
    <w:tbl>
      <w:tblPr>
        <w:tblStyle w:val="GridTable4-Accent6"/>
        <w:tblW w:w="0" w:type="auto"/>
        <w:tblLayout w:type="fixed"/>
        <w:tblLook w:val="00A0" w:firstRow="1" w:lastRow="0" w:firstColumn="1" w:lastColumn="0" w:noHBand="0" w:noVBand="0"/>
      </w:tblPr>
      <w:tblGrid>
        <w:gridCol w:w="851"/>
        <w:gridCol w:w="1701"/>
        <w:gridCol w:w="1588"/>
        <w:gridCol w:w="1672"/>
        <w:gridCol w:w="5078"/>
      </w:tblGrid>
      <w:tr w:rsidR="004B348C" w:rsidTr="003C5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Rev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Date of Issue</w:t>
            </w:r>
          </w:p>
        </w:tc>
        <w:tc>
          <w:tcPr>
            <w:tcW w:w="158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Author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Heading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Approver</w:t>
            </w:r>
          </w:p>
        </w:tc>
        <w:tc>
          <w:tcPr>
            <w:tcW w:w="5078" w:type="dxa"/>
          </w:tcPr>
          <w:p w:rsidR="004B348C" w:rsidRPr="00DD0FFA" w:rsidRDefault="004B348C" w:rsidP="00184AF1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Scope</w:t>
            </w:r>
          </w:p>
        </w:tc>
      </w:tr>
      <w:tr w:rsidR="004B348C" w:rsidTr="003C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4B348C" w:rsidRPr="00DD0FFA" w:rsidRDefault="00EC7133" w:rsidP="003F73EF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</w:t>
            </w:r>
            <w:r w:rsidR="007D4251" w:rsidRPr="00DD0FFA">
              <w:rPr>
                <w:rFonts w:asciiTheme="majorHAnsi" w:hAnsiTheme="majorHAnsi"/>
              </w:rPr>
              <w:t>/0</w:t>
            </w:r>
            <w:r>
              <w:rPr>
                <w:rFonts w:asciiTheme="majorHAnsi" w:hAnsiTheme="majorHAnsi"/>
              </w:rPr>
              <w:t>9</w:t>
            </w:r>
            <w:r w:rsidR="007D4251" w:rsidRPr="00DD0FFA">
              <w:rPr>
                <w:rFonts w:asciiTheme="majorHAnsi" w:hAnsiTheme="majorHAnsi"/>
              </w:rPr>
              <w:t>/2020</w:t>
            </w:r>
          </w:p>
        </w:tc>
        <w:tc>
          <w:tcPr>
            <w:tcW w:w="1588" w:type="dxa"/>
          </w:tcPr>
          <w:p w:rsidR="004B348C" w:rsidRPr="00DD0FFA" w:rsidRDefault="00C96E72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Rising Arjun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2" w:type="dxa"/>
          </w:tcPr>
          <w:p w:rsidR="004B348C" w:rsidRPr="00DD0FFA" w:rsidRDefault="004B348C" w:rsidP="00184AF1">
            <w:pPr>
              <w:pStyle w:val="Tabletext"/>
              <w:rPr>
                <w:rFonts w:asciiTheme="majorHAnsi" w:hAnsiTheme="majorHAnsi"/>
              </w:rPr>
            </w:pPr>
            <w:r w:rsidRPr="00DD0FFA">
              <w:rPr>
                <w:rFonts w:asciiTheme="majorHAnsi" w:hAnsiTheme="majorHAnsi"/>
              </w:rPr>
              <w:t>Rising Arjun</w:t>
            </w:r>
          </w:p>
        </w:tc>
        <w:tc>
          <w:tcPr>
            <w:tcW w:w="5078" w:type="dxa"/>
          </w:tcPr>
          <w:p w:rsidR="004B348C" w:rsidRPr="00DD0FFA" w:rsidRDefault="00EC7133" w:rsidP="00184AF1">
            <w:pPr>
              <w:pStyle w:val="Tab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Draft template for architecture document</w:t>
            </w:r>
          </w:p>
        </w:tc>
      </w:tr>
    </w:tbl>
    <w:p w:rsidR="00D37549" w:rsidRPr="008F5D43" w:rsidRDefault="004345D1" w:rsidP="008F5D43">
      <w:pPr>
        <w:pStyle w:val="BodyText"/>
        <w:jc w:val="center"/>
        <w:rPr>
          <w:rFonts w:cs="Arial"/>
          <w:sz w:val="20"/>
          <w:szCs w:val="20"/>
        </w:rPr>
      </w:pPr>
      <w:bookmarkStart w:id="47" w:name="_Toc51914221"/>
      <w:r w:rsidRPr="008A0D61">
        <w:rPr>
          <w:rFonts w:cs="Arial"/>
          <w:sz w:val="20"/>
          <w:szCs w:val="20"/>
        </w:rPr>
        <w:t xml:space="preserve">Table </w:t>
      </w:r>
      <w:r w:rsidRPr="008A0D61">
        <w:rPr>
          <w:rFonts w:cs="Arial"/>
          <w:sz w:val="20"/>
          <w:szCs w:val="20"/>
        </w:rPr>
        <w:fldChar w:fldCharType="begin"/>
      </w:r>
      <w:r w:rsidRPr="008A0D61">
        <w:rPr>
          <w:rFonts w:cs="Arial"/>
          <w:sz w:val="20"/>
          <w:szCs w:val="20"/>
        </w:rPr>
        <w:instrText xml:space="preserve"> SEQ Table \* ARABIC </w:instrText>
      </w:r>
      <w:r w:rsidRPr="008A0D61">
        <w:rPr>
          <w:rFonts w:cs="Arial"/>
          <w:sz w:val="20"/>
          <w:szCs w:val="20"/>
        </w:rPr>
        <w:fldChar w:fldCharType="separate"/>
      </w:r>
      <w:r w:rsidR="0043449D">
        <w:rPr>
          <w:rFonts w:cs="Arial"/>
          <w:noProof/>
          <w:sz w:val="20"/>
          <w:szCs w:val="20"/>
        </w:rPr>
        <w:t>25</w:t>
      </w:r>
      <w:r w:rsidRPr="008A0D61">
        <w:rPr>
          <w:rFonts w:cs="Arial"/>
          <w:sz w:val="20"/>
          <w:szCs w:val="20"/>
        </w:rPr>
        <w:fldChar w:fldCharType="end"/>
      </w:r>
      <w:r w:rsidRPr="008A0D61">
        <w:rPr>
          <w:rFonts w:cs="Arial"/>
          <w:sz w:val="20"/>
          <w:szCs w:val="20"/>
        </w:rPr>
        <w:t xml:space="preserve"> – </w:t>
      </w:r>
      <w:r>
        <w:rPr>
          <w:rFonts w:cs="Arial"/>
          <w:sz w:val="20"/>
          <w:szCs w:val="20"/>
        </w:rPr>
        <w:t>Document Revision History</w:t>
      </w:r>
      <w:bookmarkEnd w:id="47"/>
    </w:p>
    <w:sectPr w:rsidR="00D37549" w:rsidRPr="008F5D43" w:rsidSect="00836A21">
      <w:headerReference w:type="even" r:id="rId27"/>
      <w:headerReference w:type="default" r:id="rId28"/>
      <w:footerReference w:type="default" r:id="rId29"/>
      <w:headerReference w:type="first" r:id="rId30"/>
      <w:type w:val="oddPage"/>
      <w:pgSz w:w="12240" w:h="15840" w:code="1"/>
      <w:pgMar w:top="720" w:right="720" w:bottom="720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EA1" w:rsidRDefault="00857EA1">
      <w:r>
        <w:separator/>
      </w:r>
    </w:p>
  </w:endnote>
  <w:endnote w:type="continuationSeparator" w:id="0">
    <w:p w:rsidR="00857EA1" w:rsidRDefault="00857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Pr="002F1BE0" w:rsidRDefault="00FA2EA8" w:rsidP="00B27DF1">
    <w:pPr>
      <w:pStyle w:val="Footer"/>
    </w:pPr>
    <w:r w:rsidRPr="002F1BE0">
      <w:tab/>
    </w:r>
  </w:p>
  <w:p w:rsidR="00FA2EA8" w:rsidRDefault="00FA2EA8" w:rsidP="00B27DF1">
    <w:pPr>
      <w:pStyle w:val="Footer"/>
      <w:spacing w:after="40"/>
    </w:pPr>
    <w:fldSimple w:instr=" SUBJECT   \* MERGEFORMAT ">
      <w:r>
        <w:t>Consolidated Yearly Plan</w:t>
      </w:r>
    </w:fldSimple>
  </w:p>
  <w:p w:rsidR="00FA2EA8" w:rsidRPr="007E34C2" w:rsidRDefault="00FA2EA8" w:rsidP="00B27DF1">
    <w:pPr>
      <w:pStyle w:val="Footer"/>
      <w:spacing w:after="40"/>
      <w:rPr>
        <w:rFonts w:ascii="Arial" w:hAnsi="Arial" w:cs="Arial"/>
        <w:color w:val="auto"/>
        <w:sz w:val="16"/>
        <w:szCs w:val="16"/>
      </w:rPr>
    </w:pP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@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2019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>Rising Arjun</w:t>
    </w:r>
    <w:r w:rsidRPr="00DD0C76">
      <w:rPr>
        <w:rFonts w:ascii="Arial" w:eastAsia="MS Mincho" w:hAnsi="Arial" w:cs="Arial"/>
        <w:b w:val="0"/>
        <w:caps w:val="0"/>
        <w:color w:val="auto"/>
        <w:sz w:val="16"/>
        <w:szCs w:val="16"/>
      </w:rPr>
      <w:t>. Proprietary</w:t>
    </w:r>
    <w:r>
      <w:rPr>
        <w:rFonts w:ascii="Arial" w:eastAsia="MS Mincho" w:hAnsi="Arial" w:cs="Arial"/>
        <w:b w:val="0"/>
        <w:caps w:val="0"/>
        <w:color w:val="auto"/>
        <w:sz w:val="16"/>
        <w:szCs w:val="16"/>
      </w:rPr>
      <w:t xml:space="preserve"> document</w:t>
    </w:r>
  </w:p>
  <w:p w:rsidR="00FA2EA8" w:rsidRDefault="00FA2EA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EA1" w:rsidRDefault="00857EA1">
      <w:r>
        <w:separator/>
      </w:r>
    </w:p>
  </w:footnote>
  <w:footnote w:type="continuationSeparator" w:id="0">
    <w:p w:rsidR="00857EA1" w:rsidRDefault="00857E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Default="00FA2EA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8" o:spid="_x0000_s2071" type="#_x0000_t75" style="position:absolute;margin-left:0;margin-top:0;width:539.55pt;height:491.4pt;z-index:-251654144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1"/>
      <w:gridCol w:w="10039"/>
    </w:tblGrid>
    <w:tr w:rsidR="00FA2EA8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FA2EA8" w:rsidRDefault="00FA2EA8">
          <w:pPr>
            <w:pStyle w:val="Header"/>
            <w:rPr>
              <w:caps w:val="0"/>
              <w:color w:val="FFFFFF" w:themeColor="background1"/>
            </w:rPr>
          </w:pPr>
          <w:r>
            <w:rPr>
              <w:caps w:val="0"/>
              <w:noProof/>
              <w:color w:val="FFFFFF" w:themeColor="background1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882491239" o:spid="_x0000_s2072" type="#_x0000_t75" style="position:absolute;margin-left:0;margin-top:0;width:539.55pt;height:491.4pt;z-index:-251653120;mso-position-horizontal:center;mso-position-horizontal-relative:margin;mso-position-vertical:center;mso-position-vertical-relative:margin" o:allowincell="f">
                <v:imagedata r:id="rId1" o:title="FinalLogo-Watermark" gain="19661f" blacklevel="22938f"/>
                <w10:wrap anchorx="margin" anchory="margin"/>
              </v:shape>
            </w:pict>
          </w:r>
        </w:p>
      </w:tc>
      <w:tc>
        <w:tcPr>
          <w:tcW w:w="0" w:type="auto"/>
          <w:shd w:val="clear" w:color="auto" w:fill="C0504D" w:themeFill="accent2"/>
          <w:vAlign w:val="center"/>
        </w:tcPr>
        <w:p w:rsidR="00FA2EA8" w:rsidRDefault="00FA2EA8">
          <w:pPr>
            <w:pStyle w:val="Header"/>
            <w:jc w:val="right"/>
            <w:rPr>
              <w:caps w:val="0"/>
              <w:color w:val="FFFFFF" w:themeColor="background1"/>
            </w:rPr>
          </w:pPr>
          <w:r>
            <w:rPr>
              <w:color w:val="FFFFFF" w:themeColor="background1"/>
            </w:rPr>
            <w:t xml:space="preserve"> </w:t>
          </w:r>
          <w:sdt>
            <w:sdtPr>
              <w:rPr>
                <w:caps w:val="0"/>
                <w:color w:val="FFFFFF" w:themeColor="background1"/>
              </w:rPr>
              <w:alias w:val="Title"/>
              <w:tag w:val=""/>
              <w:id w:val="-773790484"/>
              <w:placeholder>
                <w:docPart w:val="E364DBC4E2B54E8CBC4BEA8E36C17B1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 w:val="0"/>
                  <w:color w:val="FFFFFF" w:themeColor="background1"/>
                </w:rPr>
                <w:t xml:space="preserve">Rising Arjun </w:t>
              </w:r>
              <w:proofErr w:type="spellStart"/>
              <w:r>
                <w:rPr>
                  <w:caps w:val="0"/>
                  <w:color w:val="FFFFFF" w:themeColor="background1"/>
                </w:rPr>
                <w:t>DEsign</w:t>
              </w:r>
              <w:proofErr w:type="spellEnd"/>
              <w:r>
                <w:rPr>
                  <w:caps w:val="0"/>
                  <w:color w:val="FFFFFF" w:themeColor="background1"/>
                </w:rPr>
                <w:t xml:space="preserve"> doc</w:t>
              </w:r>
            </w:sdtContent>
          </w:sdt>
        </w:p>
      </w:tc>
    </w:tr>
  </w:tbl>
  <w:p w:rsidR="00FA2EA8" w:rsidRDefault="00FA2EA8" w:rsidP="004749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2EA8" w:rsidRDefault="00FA2EA8"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2491237" o:spid="_x0000_s2070" type="#_x0000_t75" style="position:absolute;margin-left:0;margin-top:0;width:539.55pt;height:491.4pt;z-index:-251655168;mso-position-horizontal:center;mso-position-horizontal-relative:margin;mso-position-vertical:center;mso-position-vertical-relative:margin" o:allowincell="f">
          <v:imagedata r:id="rId1" o:title="FinalLogo-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493AC84E"/>
    <w:lvl w:ilvl="0">
      <w:start w:val="1"/>
      <w:numFmt w:val="lowerLetter"/>
      <w:pStyle w:val="ListNumber2"/>
      <w:lvlText w:val="%1."/>
      <w:lvlJc w:val="left"/>
      <w:pPr>
        <w:tabs>
          <w:tab w:val="num" w:pos="3269"/>
        </w:tabs>
        <w:ind w:left="3266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</w:abstractNum>
  <w:abstractNum w:abstractNumId="1">
    <w:nsid w:val="FFFFFF88"/>
    <w:multiLevelType w:val="singleLevel"/>
    <w:tmpl w:val="F4643CDA"/>
    <w:lvl w:ilvl="0">
      <w:start w:val="1"/>
      <w:numFmt w:val="decimal"/>
      <w:pStyle w:val="ListNumber"/>
      <w:lvlText w:val="%1."/>
      <w:lvlJc w:val="left"/>
      <w:pPr>
        <w:tabs>
          <w:tab w:val="num" w:pos="2912"/>
        </w:tabs>
        <w:ind w:left="2909" w:hanging="357"/>
      </w:pPr>
      <w:rPr>
        <w:rFonts w:hint="default"/>
      </w:rPr>
    </w:lvl>
  </w:abstractNum>
  <w:abstractNum w:abstractNumId="2">
    <w:nsid w:val="FFFFFF89"/>
    <w:multiLevelType w:val="singleLevel"/>
    <w:tmpl w:val="16EE1062"/>
    <w:lvl w:ilvl="0">
      <w:start w:val="1"/>
      <w:numFmt w:val="bullet"/>
      <w:pStyle w:val="ListBullet"/>
      <w:lvlText w:val=""/>
      <w:lvlJc w:val="left"/>
      <w:pPr>
        <w:tabs>
          <w:tab w:val="num" w:pos="2912"/>
        </w:tabs>
        <w:ind w:left="2912" w:hanging="360"/>
      </w:pPr>
      <w:rPr>
        <w:rFonts w:ascii="Symbol" w:hAnsi="Symbol" w:hint="default"/>
        <w:color w:val="6E6E6E"/>
      </w:rPr>
    </w:lvl>
  </w:abstractNum>
  <w:abstractNum w:abstractNumId="3">
    <w:nsid w:val="04E73858"/>
    <w:multiLevelType w:val="hybridMultilevel"/>
    <w:tmpl w:val="B206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8F3E35"/>
    <w:multiLevelType w:val="hybridMultilevel"/>
    <w:tmpl w:val="F9D2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B41F18"/>
    <w:multiLevelType w:val="hybridMultilevel"/>
    <w:tmpl w:val="2B76AF8E"/>
    <w:lvl w:ilvl="0" w:tplc="AF7CC3F2">
      <w:numFmt w:val="bullet"/>
      <w:lvlText w:val="•"/>
      <w:lvlJc w:val="left"/>
      <w:pPr>
        <w:ind w:left="3272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6">
    <w:nsid w:val="0FCD58DD"/>
    <w:multiLevelType w:val="hybridMultilevel"/>
    <w:tmpl w:val="9D18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5784B"/>
    <w:multiLevelType w:val="hybridMultilevel"/>
    <w:tmpl w:val="3DBA8A80"/>
    <w:lvl w:ilvl="0" w:tplc="831EB6E2">
      <w:start w:val="1"/>
      <w:numFmt w:val="bullet"/>
      <w:pStyle w:val="Notes"/>
      <w:lvlText w:val=""/>
      <w:lvlJc w:val="left"/>
      <w:pPr>
        <w:tabs>
          <w:tab w:val="num" w:pos="2552"/>
        </w:tabs>
        <w:ind w:left="2552" w:hanging="851"/>
      </w:pPr>
      <w:rPr>
        <w:rFonts w:ascii="Monotype Sorts" w:hAnsi="Monotype Sorts" w:hint="default"/>
        <w:b w:val="0"/>
        <w:i w:val="0"/>
        <w:color w:val="6E6E6E"/>
        <w:position w:val="-6"/>
        <w:sz w:val="56"/>
        <w:szCs w:val="56"/>
      </w:rPr>
    </w:lvl>
    <w:lvl w:ilvl="1" w:tplc="FFFFFFFF" w:tentative="1">
      <w:start w:val="1"/>
      <w:numFmt w:val="bullet"/>
      <w:lvlText w:val="o"/>
      <w:lvlJc w:val="left"/>
      <w:pPr>
        <w:tabs>
          <w:tab w:val="num" w:pos="3992"/>
        </w:tabs>
        <w:ind w:left="3992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712"/>
        </w:tabs>
        <w:ind w:left="47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432"/>
        </w:tabs>
        <w:ind w:left="54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152"/>
        </w:tabs>
        <w:ind w:left="6152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872"/>
        </w:tabs>
        <w:ind w:left="68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592"/>
        </w:tabs>
        <w:ind w:left="75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312"/>
        </w:tabs>
        <w:ind w:left="8312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032"/>
        </w:tabs>
        <w:ind w:left="9032" w:hanging="360"/>
      </w:pPr>
      <w:rPr>
        <w:rFonts w:ascii="Wingdings" w:hAnsi="Wingdings" w:hint="default"/>
      </w:rPr>
    </w:lvl>
  </w:abstractNum>
  <w:abstractNum w:abstractNumId="8">
    <w:nsid w:val="1A1B4680"/>
    <w:multiLevelType w:val="hybridMultilevel"/>
    <w:tmpl w:val="E014E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2513B"/>
    <w:multiLevelType w:val="hybridMultilevel"/>
    <w:tmpl w:val="10A850C8"/>
    <w:lvl w:ilvl="0" w:tplc="FFFFFFFF">
      <w:start w:val="1"/>
      <w:numFmt w:val="lowerLetter"/>
      <w:pStyle w:val="Codenumbered2"/>
      <w:lvlText w:val="%1."/>
      <w:lvlJc w:val="left"/>
      <w:pPr>
        <w:tabs>
          <w:tab w:val="num" w:pos="3269"/>
        </w:tabs>
        <w:ind w:left="3266" w:hanging="357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B8D2242"/>
    <w:multiLevelType w:val="hybridMultilevel"/>
    <w:tmpl w:val="C31A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56F67"/>
    <w:multiLevelType w:val="singleLevel"/>
    <w:tmpl w:val="7D244C4C"/>
    <w:lvl w:ilvl="0">
      <w:start w:val="1"/>
      <w:numFmt w:val="bullet"/>
      <w:pStyle w:val="Double-click"/>
      <w:lvlText w:val="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b w:val="0"/>
        <w:i w:val="0"/>
        <w:color w:val="6E6E6E"/>
        <w:position w:val="-4"/>
        <w:sz w:val="56"/>
        <w:szCs w:val="56"/>
      </w:rPr>
    </w:lvl>
  </w:abstractNum>
  <w:abstractNum w:abstractNumId="12">
    <w:nsid w:val="298D4B90"/>
    <w:multiLevelType w:val="hybridMultilevel"/>
    <w:tmpl w:val="0AD6F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AD86211"/>
    <w:multiLevelType w:val="singleLevel"/>
    <w:tmpl w:val="B2B412F0"/>
    <w:lvl w:ilvl="0">
      <w:start w:val="1"/>
      <w:numFmt w:val="bullet"/>
      <w:pStyle w:val="Important"/>
      <w:lvlText w:val="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6"/>
        <w:sz w:val="56"/>
        <w:szCs w:val="56"/>
      </w:rPr>
    </w:lvl>
  </w:abstractNum>
  <w:abstractNum w:abstractNumId="14">
    <w:nsid w:val="2B6C02F4"/>
    <w:multiLevelType w:val="hybridMultilevel"/>
    <w:tmpl w:val="F294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30E75"/>
    <w:multiLevelType w:val="hybridMultilevel"/>
    <w:tmpl w:val="97C60EBC"/>
    <w:lvl w:ilvl="0" w:tplc="7D5CC5BE">
      <w:start w:val="1"/>
      <w:numFmt w:val="bullet"/>
      <w:pStyle w:val="CodeBullet"/>
      <w:lvlText w:val=""/>
      <w:lvlJc w:val="left"/>
      <w:pPr>
        <w:tabs>
          <w:tab w:val="num" w:pos="2912"/>
        </w:tabs>
        <w:ind w:left="2909" w:hanging="357"/>
      </w:pPr>
      <w:rPr>
        <w:rFonts w:ascii="Symbol" w:hAnsi="Symbol" w:hint="default"/>
        <w:b w:val="0"/>
        <w:i w:val="0"/>
        <w:color w:val="6E6E6E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5474FB"/>
    <w:multiLevelType w:val="singleLevel"/>
    <w:tmpl w:val="A9C459C6"/>
    <w:lvl w:ilvl="0">
      <w:start w:val="1"/>
      <w:numFmt w:val="bullet"/>
      <w:pStyle w:val="Tablebullet1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6E6E6E"/>
      </w:rPr>
    </w:lvl>
  </w:abstractNum>
  <w:abstractNum w:abstractNumId="17">
    <w:nsid w:val="3BCF3032"/>
    <w:multiLevelType w:val="hybridMultilevel"/>
    <w:tmpl w:val="B78E6452"/>
    <w:lvl w:ilvl="0" w:tplc="D02CBAB8">
      <w:start w:val="1"/>
      <w:numFmt w:val="upperLetter"/>
      <w:pStyle w:val="TOC6"/>
      <w:lvlText w:val="Appendix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C455C9E"/>
    <w:multiLevelType w:val="singleLevel"/>
    <w:tmpl w:val="BD084BAC"/>
    <w:lvl w:ilvl="0">
      <w:start w:val="1"/>
      <w:numFmt w:val="decimal"/>
      <w:pStyle w:val="Tablenumbered1"/>
      <w:lvlText w:val="%1."/>
      <w:lvlJc w:val="left"/>
      <w:pPr>
        <w:tabs>
          <w:tab w:val="num" w:pos="360"/>
        </w:tabs>
        <w:ind w:left="357" w:hanging="357"/>
      </w:pPr>
      <w:rPr>
        <w:rFonts w:ascii="Arial" w:hAnsi="Arial" w:hint="default"/>
        <w:b w:val="0"/>
        <w:i w:val="0"/>
        <w:sz w:val="18"/>
      </w:rPr>
    </w:lvl>
  </w:abstractNum>
  <w:abstractNum w:abstractNumId="19">
    <w:nsid w:val="3E24305B"/>
    <w:multiLevelType w:val="hybridMultilevel"/>
    <w:tmpl w:val="C382F41A"/>
    <w:lvl w:ilvl="0" w:tplc="FFFFFFFF">
      <w:start w:val="1"/>
      <w:numFmt w:val="decimal"/>
      <w:pStyle w:val="CodeNumbered"/>
      <w:lvlText w:val="%1."/>
      <w:lvlJc w:val="left"/>
      <w:pPr>
        <w:tabs>
          <w:tab w:val="num" w:pos="2912"/>
        </w:tabs>
        <w:ind w:left="2909" w:hanging="357"/>
      </w:pPr>
      <w:rPr>
        <w:rFonts w:ascii="Courier New" w:hAnsi="Courier New" w:hint="default"/>
        <w:b w:val="0"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59A5508"/>
    <w:multiLevelType w:val="hybridMultilevel"/>
    <w:tmpl w:val="A4A4AD3A"/>
    <w:lvl w:ilvl="0" w:tplc="0409000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abstractNum w:abstractNumId="21">
    <w:nsid w:val="49A45839"/>
    <w:multiLevelType w:val="hybridMultilevel"/>
    <w:tmpl w:val="29F05BF8"/>
    <w:lvl w:ilvl="0" w:tplc="9D74EC48">
      <w:start w:val="1"/>
      <w:numFmt w:val="bullet"/>
      <w:pStyle w:val="List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3C85CCE"/>
    <w:multiLevelType w:val="hybridMultilevel"/>
    <w:tmpl w:val="1876ED7C"/>
    <w:lvl w:ilvl="0" w:tplc="FFFFFFFF">
      <w:start w:val="1"/>
      <w:numFmt w:val="decimal"/>
      <w:pStyle w:val="Style1"/>
      <w:lvlText w:val="%1."/>
      <w:lvlJc w:val="left"/>
      <w:pPr>
        <w:tabs>
          <w:tab w:val="num" w:pos="2912"/>
        </w:tabs>
        <w:ind w:left="2909" w:hanging="35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D861A76"/>
    <w:multiLevelType w:val="hybridMultilevel"/>
    <w:tmpl w:val="C23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E4192F"/>
    <w:multiLevelType w:val="hybridMultilevel"/>
    <w:tmpl w:val="44FE0FE2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5">
    <w:nsid w:val="6B0F648F"/>
    <w:multiLevelType w:val="hybridMultilevel"/>
    <w:tmpl w:val="16566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25773E"/>
    <w:multiLevelType w:val="hybridMultilevel"/>
    <w:tmpl w:val="9054764E"/>
    <w:lvl w:ilvl="0" w:tplc="0409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27">
    <w:nsid w:val="75976A74"/>
    <w:multiLevelType w:val="hybridMultilevel"/>
    <w:tmpl w:val="F836C08C"/>
    <w:lvl w:ilvl="0" w:tplc="958ED092">
      <w:start w:val="1"/>
      <w:numFmt w:val="bullet"/>
      <w:pStyle w:val="CodeBullet2"/>
      <w:lvlText w:val=""/>
      <w:lvlJc w:val="left"/>
      <w:pPr>
        <w:tabs>
          <w:tab w:val="num" w:pos="3269"/>
        </w:tabs>
        <w:ind w:left="3266" w:hanging="357"/>
      </w:pPr>
      <w:rPr>
        <w:rFonts w:ascii="Symbol" w:hAnsi="Symbol" w:hint="default"/>
        <w:b/>
        <w:i w:val="0"/>
        <w:color w:val="6E6E6E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99059F3"/>
    <w:multiLevelType w:val="singleLevel"/>
    <w:tmpl w:val="E200CD62"/>
    <w:lvl w:ilvl="0">
      <w:start w:val="1"/>
      <w:numFmt w:val="bullet"/>
      <w:pStyle w:val="Importanttable"/>
      <w:lvlText w:val="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29">
    <w:nsid w:val="7B4D1299"/>
    <w:multiLevelType w:val="singleLevel"/>
    <w:tmpl w:val="AFEEC20A"/>
    <w:lvl w:ilvl="0">
      <w:start w:val="1"/>
      <w:numFmt w:val="bullet"/>
      <w:pStyle w:val="RightClick"/>
      <w:lvlText w:val=""/>
      <w:lvlJc w:val="left"/>
      <w:pPr>
        <w:tabs>
          <w:tab w:val="num" w:pos="2552"/>
        </w:tabs>
        <w:ind w:left="2552" w:hanging="851"/>
      </w:pPr>
      <w:rPr>
        <w:rFonts w:ascii="Wingdings" w:hAnsi="Wingdings" w:hint="default"/>
        <w:color w:val="6E6E6E"/>
        <w:position w:val="-4"/>
        <w:sz w:val="56"/>
        <w:szCs w:val="56"/>
      </w:rPr>
    </w:lvl>
  </w:abstractNum>
  <w:abstractNum w:abstractNumId="30">
    <w:nsid w:val="7D045D6F"/>
    <w:multiLevelType w:val="hybridMultilevel"/>
    <w:tmpl w:val="4F7E1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6003D5"/>
    <w:multiLevelType w:val="singleLevel"/>
    <w:tmpl w:val="4F888476"/>
    <w:lvl w:ilvl="0">
      <w:start w:val="1"/>
      <w:numFmt w:val="bullet"/>
      <w:pStyle w:val="NotesTable"/>
      <w:lvlText w:val=""/>
      <w:lvlJc w:val="left"/>
      <w:pPr>
        <w:tabs>
          <w:tab w:val="num" w:pos="567"/>
        </w:tabs>
        <w:ind w:left="567" w:hanging="567"/>
      </w:pPr>
      <w:rPr>
        <w:rFonts w:ascii="Monotype Sorts" w:hAnsi="Monotype Sorts" w:hint="default"/>
        <w:b w:val="0"/>
        <w:i w:val="0"/>
        <w:color w:val="6E6E6E"/>
        <w:sz w:val="28"/>
        <w:szCs w:val="28"/>
      </w:rPr>
    </w:lvl>
  </w:abstractNum>
  <w:abstractNum w:abstractNumId="32">
    <w:nsid w:val="7E9F5CC3"/>
    <w:multiLevelType w:val="hybridMultilevel"/>
    <w:tmpl w:val="7A72CCF4"/>
    <w:lvl w:ilvl="0" w:tplc="00AE7BEA">
      <w:start w:val="1"/>
      <w:numFmt w:val="decimal"/>
      <w:pStyle w:val="TOC1"/>
      <w:lvlText w:val="Chapter %1:"/>
      <w:lvlJc w:val="left"/>
      <w:pPr>
        <w:tabs>
          <w:tab w:val="num" w:pos="2268"/>
        </w:tabs>
        <w:ind w:left="2268" w:hanging="1701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6E6E6E"/>
        <w:sz w:val="20"/>
        <w:szCs w:val="20"/>
        <w:vertAlign w:val="baseline"/>
      </w:rPr>
    </w:lvl>
    <w:lvl w:ilvl="1" w:tplc="43F0C242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2"/>
  </w:num>
  <w:num w:numId="5">
    <w:abstractNumId w:val="17"/>
  </w:num>
  <w:num w:numId="6">
    <w:abstractNumId w:val="19"/>
  </w:num>
  <w:num w:numId="7">
    <w:abstractNumId w:val="9"/>
  </w:num>
  <w:num w:numId="8">
    <w:abstractNumId w:val="15"/>
  </w:num>
  <w:num w:numId="9">
    <w:abstractNumId w:val="27"/>
  </w:num>
  <w:num w:numId="10">
    <w:abstractNumId w:val="11"/>
  </w:num>
  <w:num w:numId="11">
    <w:abstractNumId w:val="18"/>
  </w:num>
  <w:num w:numId="12">
    <w:abstractNumId w:val="21"/>
  </w:num>
  <w:num w:numId="13">
    <w:abstractNumId w:val="13"/>
  </w:num>
  <w:num w:numId="14">
    <w:abstractNumId w:val="31"/>
  </w:num>
  <w:num w:numId="15">
    <w:abstractNumId w:val="28"/>
  </w:num>
  <w:num w:numId="16">
    <w:abstractNumId w:val="7"/>
  </w:num>
  <w:num w:numId="17">
    <w:abstractNumId w:val="22"/>
  </w:num>
  <w:num w:numId="18">
    <w:abstractNumId w:val="29"/>
  </w:num>
  <w:num w:numId="19">
    <w:abstractNumId w:val="16"/>
  </w:num>
  <w:num w:numId="20">
    <w:abstractNumId w:val="10"/>
  </w:num>
  <w:num w:numId="21">
    <w:abstractNumId w:val="26"/>
  </w:num>
  <w:num w:numId="22">
    <w:abstractNumId w:val="5"/>
  </w:num>
  <w:num w:numId="23">
    <w:abstractNumId w:val="24"/>
  </w:num>
  <w:num w:numId="24">
    <w:abstractNumId w:val="6"/>
  </w:num>
  <w:num w:numId="25">
    <w:abstractNumId w:val="23"/>
  </w:num>
  <w:num w:numId="26">
    <w:abstractNumId w:val="8"/>
  </w:num>
  <w:num w:numId="27">
    <w:abstractNumId w:val="14"/>
  </w:num>
  <w:num w:numId="28">
    <w:abstractNumId w:val="25"/>
  </w:num>
  <w:num w:numId="29">
    <w:abstractNumId w:val="20"/>
  </w:num>
  <w:num w:numId="30">
    <w:abstractNumId w:val="4"/>
  </w:num>
  <w:num w:numId="31">
    <w:abstractNumId w:val="3"/>
  </w:num>
  <w:num w:numId="32">
    <w:abstractNumId w:val="30"/>
  </w:num>
  <w:num w:numId="33">
    <w:abstractNumId w:val="1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73">
      <o:colormru v:ext="edit" colors="#ff8282,#e47572,#dd524f,#fe0000,red,#6e6e6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665D"/>
    <w:rsid w:val="000006AB"/>
    <w:rsid w:val="00000EE8"/>
    <w:rsid w:val="000017C0"/>
    <w:rsid w:val="00002189"/>
    <w:rsid w:val="00002363"/>
    <w:rsid w:val="000043C6"/>
    <w:rsid w:val="00004546"/>
    <w:rsid w:val="00006FA7"/>
    <w:rsid w:val="00007B35"/>
    <w:rsid w:val="000106DB"/>
    <w:rsid w:val="00010A67"/>
    <w:rsid w:val="000112D8"/>
    <w:rsid w:val="000136E3"/>
    <w:rsid w:val="00014FA0"/>
    <w:rsid w:val="000152E8"/>
    <w:rsid w:val="00015B28"/>
    <w:rsid w:val="00022015"/>
    <w:rsid w:val="00023F13"/>
    <w:rsid w:val="000251F2"/>
    <w:rsid w:val="000251F5"/>
    <w:rsid w:val="00025B58"/>
    <w:rsid w:val="00025E0C"/>
    <w:rsid w:val="00026098"/>
    <w:rsid w:val="00030B1D"/>
    <w:rsid w:val="00033227"/>
    <w:rsid w:val="00033CFE"/>
    <w:rsid w:val="00035823"/>
    <w:rsid w:val="00036C1F"/>
    <w:rsid w:val="00043365"/>
    <w:rsid w:val="0004525F"/>
    <w:rsid w:val="000466A9"/>
    <w:rsid w:val="00047108"/>
    <w:rsid w:val="00047378"/>
    <w:rsid w:val="000522D0"/>
    <w:rsid w:val="0005353E"/>
    <w:rsid w:val="0005724C"/>
    <w:rsid w:val="00057C99"/>
    <w:rsid w:val="00060360"/>
    <w:rsid w:val="00060781"/>
    <w:rsid w:val="00061028"/>
    <w:rsid w:val="000622F3"/>
    <w:rsid w:val="00062E36"/>
    <w:rsid w:val="0006422E"/>
    <w:rsid w:val="0006460F"/>
    <w:rsid w:val="00064FEA"/>
    <w:rsid w:val="000657CC"/>
    <w:rsid w:val="00067327"/>
    <w:rsid w:val="00070A79"/>
    <w:rsid w:val="00072D19"/>
    <w:rsid w:val="00073C98"/>
    <w:rsid w:val="0007487D"/>
    <w:rsid w:val="00080916"/>
    <w:rsid w:val="00080C1A"/>
    <w:rsid w:val="0008141F"/>
    <w:rsid w:val="00081C1A"/>
    <w:rsid w:val="00082C41"/>
    <w:rsid w:val="00082E01"/>
    <w:rsid w:val="00083502"/>
    <w:rsid w:val="00083D48"/>
    <w:rsid w:val="00083EA2"/>
    <w:rsid w:val="00085A2B"/>
    <w:rsid w:val="00090458"/>
    <w:rsid w:val="0009105F"/>
    <w:rsid w:val="00093546"/>
    <w:rsid w:val="000953A6"/>
    <w:rsid w:val="0009604C"/>
    <w:rsid w:val="000A10F0"/>
    <w:rsid w:val="000A10FC"/>
    <w:rsid w:val="000A276D"/>
    <w:rsid w:val="000A2778"/>
    <w:rsid w:val="000B0B9C"/>
    <w:rsid w:val="000B1D11"/>
    <w:rsid w:val="000B2F74"/>
    <w:rsid w:val="000B30BE"/>
    <w:rsid w:val="000B3AD1"/>
    <w:rsid w:val="000B5417"/>
    <w:rsid w:val="000B5C16"/>
    <w:rsid w:val="000B7FD1"/>
    <w:rsid w:val="000C002C"/>
    <w:rsid w:val="000C0313"/>
    <w:rsid w:val="000C0E7C"/>
    <w:rsid w:val="000C269D"/>
    <w:rsid w:val="000C3281"/>
    <w:rsid w:val="000C3968"/>
    <w:rsid w:val="000C5E68"/>
    <w:rsid w:val="000C6870"/>
    <w:rsid w:val="000C6D6F"/>
    <w:rsid w:val="000C7B8F"/>
    <w:rsid w:val="000D33ED"/>
    <w:rsid w:val="000D48C7"/>
    <w:rsid w:val="000D5849"/>
    <w:rsid w:val="000D60A2"/>
    <w:rsid w:val="000E68CB"/>
    <w:rsid w:val="000E7AA1"/>
    <w:rsid w:val="000F0880"/>
    <w:rsid w:val="000F10AF"/>
    <w:rsid w:val="000F219E"/>
    <w:rsid w:val="000F27A4"/>
    <w:rsid w:val="000F42BC"/>
    <w:rsid w:val="000F4303"/>
    <w:rsid w:val="000F4E38"/>
    <w:rsid w:val="000F55B7"/>
    <w:rsid w:val="000F61AD"/>
    <w:rsid w:val="000F7D55"/>
    <w:rsid w:val="00101345"/>
    <w:rsid w:val="001029F7"/>
    <w:rsid w:val="0010301F"/>
    <w:rsid w:val="001061DF"/>
    <w:rsid w:val="00111042"/>
    <w:rsid w:val="00112501"/>
    <w:rsid w:val="001178A3"/>
    <w:rsid w:val="00121974"/>
    <w:rsid w:val="00122DCD"/>
    <w:rsid w:val="00123877"/>
    <w:rsid w:val="001239D2"/>
    <w:rsid w:val="001276F7"/>
    <w:rsid w:val="0012772C"/>
    <w:rsid w:val="001307EE"/>
    <w:rsid w:val="00130B49"/>
    <w:rsid w:val="00132B49"/>
    <w:rsid w:val="001341FD"/>
    <w:rsid w:val="001344CC"/>
    <w:rsid w:val="00134935"/>
    <w:rsid w:val="001359D8"/>
    <w:rsid w:val="00142C72"/>
    <w:rsid w:val="00143062"/>
    <w:rsid w:val="00144388"/>
    <w:rsid w:val="00144A9E"/>
    <w:rsid w:val="00144DE2"/>
    <w:rsid w:val="001457D2"/>
    <w:rsid w:val="001500B1"/>
    <w:rsid w:val="0015104D"/>
    <w:rsid w:val="00154270"/>
    <w:rsid w:val="00154730"/>
    <w:rsid w:val="00155A87"/>
    <w:rsid w:val="001612FC"/>
    <w:rsid w:val="0016145D"/>
    <w:rsid w:val="00161DDE"/>
    <w:rsid w:val="00162A51"/>
    <w:rsid w:val="00163D42"/>
    <w:rsid w:val="001643CF"/>
    <w:rsid w:val="0016449A"/>
    <w:rsid w:val="00165404"/>
    <w:rsid w:val="0016613A"/>
    <w:rsid w:val="00171500"/>
    <w:rsid w:val="001718EB"/>
    <w:rsid w:val="00172AA5"/>
    <w:rsid w:val="0017663F"/>
    <w:rsid w:val="001773EC"/>
    <w:rsid w:val="00177765"/>
    <w:rsid w:val="00177C04"/>
    <w:rsid w:val="00184AF1"/>
    <w:rsid w:val="001860F9"/>
    <w:rsid w:val="001901B3"/>
    <w:rsid w:val="0019028C"/>
    <w:rsid w:val="0019040E"/>
    <w:rsid w:val="0019327C"/>
    <w:rsid w:val="001940AE"/>
    <w:rsid w:val="001941ED"/>
    <w:rsid w:val="001956A5"/>
    <w:rsid w:val="00195E92"/>
    <w:rsid w:val="001A072A"/>
    <w:rsid w:val="001A3610"/>
    <w:rsid w:val="001A60D0"/>
    <w:rsid w:val="001A78CD"/>
    <w:rsid w:val="001B14AD"/>
    <w:rsid w:val="001B4083"/>
    <w:rsid w:val="001B70C1"/>
    <w:rsid w:val="001B7836"/>
    <w:rsid w:val="001C02A1"/>
    <w:rsid w:val="001C3FDE"/>
    <w:rsid w:val="001C4099"/>
    <w:rsid w:val="001C5D00"/>
    <w:rsid w:val="001C7350"/>
    <w:rsid w:val="001C792D"/>
    <w:rsid w:val="001D0F9B"/>
    <w:rsid w:val="001D3216"/>
    <w:rsid w:val="001D4047"/>
    <w:rsid w:val="001D51D9"/>
    <w:rsid w:val="001D5C79"/>
    <w:rsid w:val="001D5F30"/>
    <w:rsid w:val="001D6ACB"/>
    <w:rsid w:val="001D7986"/>
    <w:rsid w:val="001E0541"/>
    <w:rsid w:val="001E369A"/>
    <w:rsid w:val="001E5503"/>
    <w:rsid w:val="001E6129"/>
    <w:rsid w:val="001E747E"/>
    <w:rsid w:val="001F00C0"/>
    <w:rsid w:val="001F3A36"/>
    <w:rsid w:val="001F62BB"/>
    <w:rsid w:val="001F72FD"/>
    <w:rsid w:val="001F79F2"/>
    <w:rsid w:val="001F7D14"/>
    <w:rsid w:val="0020081D"/>
    <w:rsid w:val="00201CDE"/>
    <w:rsid w:val="002041F8"/>
    <w:rsid w:val="00205BC0"/>
    <w:rsid w:val="00206669"/>
    <w:rsid w:val="00206F36"/>
    <w:rsid w:val="00207579"/>
    <w:rsid w:val="00210C9D"/>
    <w:rsid w:val="00210D33"/>
    <w:rsid w:val="00211791"/>
    <w:rsid w:val="002120B6"/>
    <w:rsid w:val="002122DD"/>
    <w:rsid w:val="00215867"/>
    <w:rsid w:val="00216B31"/>
    <w:rsid w:val="00217201"/>
    <w:rsid w:val="00217458"/>
    <w:rsid w:val="00220EF2"/>
    <w:rsid w:val="00222006"/>
    <w:rsid w:val="0022295C"/>
    <w:rsid w:val="002238C7"/>
    <w:rsid w:val="00223C22"/>
    <w:rsid w:val="00223D92"/>
    <w:rsid w:val="0022416C"/>
    <w:rsid w:val="0022662B"/>
    <w:rsid w:val="00230F1E"/>
    <w:rsid w:val="00232F34"/>
    <w:rsid w:val="0023534F"/>
    <w:rsid w:val="002356A9"/>
    <w:rsid w:val="00236D06"/>
    <w:rsid w:val="00236D13"/>
    <w:rsid w:val="00241788"/>
    <w:rsid w:val="00244931"/>
    <w:rsid w:val="00246A01"/>
    <w:rsid w:val="00255319"/>
    <w:rsid w:val="0025690A"/>
    <w:rsid w:val="00260CFA"/>
    <w:rsid w:val="00260F33"/>
    <w:rsid w:val="0026134B"/>
    <w:rsid w:val="00261E4B"/>
    <w:rsid w:val="0026268E"/>
    <w:rsid w:val="00263E13"/>
    <w:rsid w:val="00266A08"/>
    <w:rsid w:val="0026781B"/>
    <w:rsid w:val="00270FA9"/>
    <w:rsid w:val="00271392"/>
    <w:rsid w:val="00272C1C"/>
    <w:rsid w:val="00275EFA"/>
    <w:rsid w:val="00277F5B"/>
    <w:rsid w:val="00283242"/>
    <w:rsid w:val="002839E8"/>
    <w:rsid w:val="00286350"/>
    <w:rsid w:val="00286390"/>
    <w:rsid w:val="00286A45"/>
    <w:rsid w:val="00287246"/>
    <w:rsid w:val="00291EED"/>
    <w:rsid w:val="00291FE6"/>
    <w:rsid w:val="00294EA9"/>
    <w:rsid w:val="0029551E"/>
    <w:rsid w:val="002A676B"/>
    <w:rsid w:val="002A681E"/>
    <w:rsid w:val="002B137E"/>
    <w:rsid w:val="002B172B"/>
    <w:rsid w:val="002B1E01"/>
    <w:rsid w:val="002B34B5"/>
    <w:rsid w:val="002B37A6"/>
    <w:rsid w:val="002B4B03"/>
    <w:rsid w:val="002B59A0"/>
    <w:rsid w:val="002C3EFC"/>
    <w:rsid w:val="002C495D"/>
    <w:rsid w:val="002C582B"/>
    <w:rsid w:val="002C5A8D"/>
    <w:rsid w:val="002C75F1"/>
    <w:rsid w:val="002C7844"/>
    <w:rsid w:val="002D1545"/>
    <w:rsid w:val="002D1861"/>
    <w:rsid w:val="002D2DC8"/>
    <w:rsid w:val="002D3776"/>
    <w:rsid w:val="002D5B02"/>
    <w:rsid w:val="002D5B5E"/>
    <w:rsid w:val="002D7458"/>
    <w:rsid w:val="002E353E"/>
    <w:rsid w:val="002E661D"/>
    <w:rsid w:val="002F120E"/>
    <w:rsid w:val="002F1BE0"/>
    <w:rsid w:val="002F2664"/>
    <w:rsid w:val="002F2AEB"/>
    <w:rsid w:val="002F4567"/>
    <w:rsid w:val="002F5CB1"/>
    <w:rsid w:val="002F786B"/>
    <w:rsid w:val="00304720"/>
    <w:rsid w:val="003066B0"/>
    <w:rsid w:val="00307671"/>
    <w:rsid w:val="00307BB1"/>
    <w:rsid w:val="00311BEC"/>
    <w:rsid w:val="00313366"/>
    <w:rsid w:val="00316EAD"/>
    <w:rsid w:val="003175DF"/>
    <w:rsid w:val="00317753"/>
    <w:rsid w:val="0031792A"/>
    <w:rsid w:val="00320013"/>
    <w:rsid w:val="003201B2"/>
    <w:rsid w:val="00320AC1"/>
    <w:rsid w:val="003223DE"/>
    <w:rsid w:val="00323CE7"/>
    <w:rsid w:val="003257B1"/>
    <w:rsid w:val="00326DCF"/>
    <w:rsid w:val="003274FA"/>
    <w:rsid w:val="003304DD"/>
    <w:rsid w:val="00330519"/>
    <w:rsid w:val="00331401"/>
    <w:rsid w:val="00332580"/>
    <w:rsid w:val="00332DBB"/>
    <w:rsid w:val="0033408F"/>
    <w:rsid w:val="00334603"/>
    <w:rsid w:val="003346F0"/>
    <w:rsid w:val="00340671"/>
    <w:rsid w:val="0034136A"/>
    <w:rsid w:val="00343B06"/>
    <w:rsid w:val="00345F8F"/>
    <w:rsid w:val="00350A81"/>
    <w:rsid w:val="0035219C"/>
    <w:rsid w:val="00352BEC"/>
    <w:rsid w:val="00355DCD"/>
    <w:rsid w:val="00356524"/>
    <w:rsid w:val="00361919"/>
    <w:rsid w:val="00362637"/>
    <w:rsid w:val="003635AB"/>
    <w:rsid w:val="00363907"/>
    <w:rsid w:val="0036410B"/>
    <w:rsid w:val="0036690C"/>
    <w:rsid w:val="0036705B"/>
    <w:rsid w:val="00367CE0"/>
    <w:rsid w:val="00374049"/>
    <w:rsid w:val="003752E7"/>
    <w:rsid w:val="00376561"/>
    <w:rsid w:val="00377A85"/>
    <w:rsid w:val="003804DA"/>
    <w:rsid w:val="00381A51"/>
    <w:rsid w:val="00382BC2"/>
    <w:rsid w:val="00383176"/>
    <w:rsid w:val="003862ED"/>
    <w:rsid w:val="0039250F"/>
    <w:rsid w:val="0039334D"/>
    <w:rsid w:val="00394896"/>
    <w:rsid w:val="00394AC2"/>
    <w:rsid w:val="003957EA"/>
    <w:rsid w:val="00396640"/>
    <w:rsid w:val="0039683A"/>
    <w:rsid w:val="003973C4"/>
    <w:rsid w:val="003A347E"/>
    <w:rsid w:val="003A3ABB"/>
    <w:rsid w:val="003A3ED3"/>
    <w:rsid w:val="003A5F10"/>
    <w:rsid w:val="003A6A6C"/>
    <w:rsid w:val="003A73E1"/>
    <w:rsid w:val="003A7C97"/>
    <w:rsid w:val="003B0368"/>
    <w:rsid w:val="003B175E"/>
    <w:rsid w:val="003B1A96"/>
    <w:rsid w:val="003B2248"/>
    <w:rsid w:val="003B3E30"/>
    <w:rsid w:val="003B7DD2"/>
    <w:rsid w:val="003C1124"/>
    <w:rsid w:val="003C357F"/>
    <w:rsid w:val="003C3C16"/>
    <w:rsid w:val="003C4A9C"/>
    <w:rsid w:val="003C4D5C"/>
    <w:rsid w:val="003C5D76"/>
    <w:rsid w:val="003C659C"/>
    <w:rsid w:val="003C6C17"/>
    <w:rsid w:val="003C74BE"/>
    <w:rsid w:val="003D1293"/>
    <w:rsid w:val="003D36B3"/>
    <w:rsid w:val="003D40C2"/>
    <w:rsid w:val="003D4835"/>
    <w:rsid w:val="003D4D7D"/>
    <w:rsid w:val="003D60D7"/>
    <w:rsid w:val="003D730C"/>
    <w:rsid w:val="003D7E9F"/>
    <w:rsid w:val="003E0B8B"/>
    <w:rsid w:val="003E2D35"/>
    <w:rsid w:val="003E2D56"/>
    <w:rsid w:val="003E443C"/>
    <w:rsid w:val="003E6739"/>
    <w:rsid w:val="003F0E0D"/>
    <w:rsid w:val="003F1B50"/>
    <w:rsid w:val="003F3C43"/>
    <w:rsid w:val="003F3C7C"/>
    <w:rsid w:val="003F3CE5"/>
    <w:rsid w:val="003F4415"/>
    <w:rsid w:val="003F44BD"/>
    <w:rsid w:val="003F4A35"/>
    <w:rsid w:val="003F6604"/>
    <w:rsid w:val="003F68AC"/>
    <w:rsid w:val="003F6CA9"/>
    <w:rsid w:val="003F73EF"/>
    <w:rsid w:val="00402216"/>
    <w:rsid w:val="00402307"/>
    <w:rsid w:val="004023C0"/>
    <w:rsid w:val="00404961"/>
    <w:rsid w:val="00404FEF"/>
    <w:rsid w:val="00405680"/>
    <w:rsid w:val="00406021"/>
    <w:rsid w:val="004061E4"/>
    <w:rsid w:val="00406E34"/>
    <w:rsid w:val="004070B7"/>
    <w:rsid w:val="0041267D"/>
    <w:rsid w:val="0041422C"/>
    <w:rsid w:val="004152BC"/>
    <w:rsid w:val="00420018"/>
    <w:rsid w:val="00422129"/>
    <w:rsid w:val="00422370"/>
    <w:rsid w:val="00423F96"/>
    <w:rsid w:val="004241CF"/>
    <w:rsid w:val="0042492D"/>
    <w:rsid w:val="00424AA0"/>
    <w:rsid w:val="004264C4"/>
    <w:rsid w:val="00426585"/>
    <w:rsid w:val="00426A86"/>
    <w:rsid w:val="00426D08"/>
    <w:rsid w:val="00427273"/>
    <w:rsid w:val="0043223E"/>
    <w:rsid w:val="00432E58"/>
    <w:rsid w:val="00432FE5"/>
    <w:rsid w:val="00434474"/>
    <w:rsid w:val="0043449D"/>
    <w:rsid w:val="004345D1"/>
    <w:rsid w:val="0043506C"/>
    <w:rsid w:val="00435138"/>
    <w:rsid w:val="00441028"/>
    <w:rsid w:val="00442010"/>
    <w:rsid w:val="00442682"/>
    <w:rsid w:val="00442B60"/>
    <w:rsid w:val="00443446"/>
    <w:rsid w:val="004436FD"/>
    <w:rsid w:val="00445A79"/>
    <w:rsid w:val="00447833"/>
    <w:rsid w:val="00450AEF"/>
    <w:rsid w:val="004535AE"/>
    <w:rsid w:val="00457413"/>
    <w:rsid w:val="00457EC4"/>
    <w:rsid w:val="0046057A"/>
    <w:rsid w:val="00461837"/>
    <w:rsid w:val="00461F56"/>
    <w:rsid w:val="00463D0D"/>
    <w:rsid w:val="00463D38"/>
    <w:rsid w:val="00467F63"/>
    <w:rsid w:val="0047166D"/>
    <w:rsid w:val="004743E8"/>
    <w:rsid w:val="00474712"/>
    <w:rsid w:val="004749A7"/>
    <w:rsid w:val="0047500A"/>
    <w:rsid w:val="004753B1"/>
    <w:rsid w:val="00477466"/>
    <w:rsid w:val="0048281B"/>
    <w:rsid w:val="004834C0"/>
    <w:rsid w:val="00483A2C"/>
    <w:rsid w:val="00491536"/>
    <w:rsid w:val="00492971"/>
    <w:rsid w:val="00493F56"/>
    <w:rsid w:val="004A0BEB"/>
    <w:rsid w:val="004A10CF"/>
    <w:rsid w:val="004A1E01"/>
    <w:rsid w:val="004A2C82"/>
    <w:rsid w:val="004A2F3C"/>
    <w:rsid w:val="004A4C68"/>
    <w:rsid w:val="004A53F5"/>
    <w:rsid w:val="004A58A9"/>
    <w:rsid w:val="004A69BC"/>
    <w:rsid w:val="004A7BE2"/>
    <w:rsid w:val="004B07D5"/>
    <w:rsid w:val="004B1A22"/>
    <w:rsid w:val="004B338A"/>
    <w:rsid w:val="004B348C"/>
    <w:rsid w:val="004B540B"/>
    <w:rsid w:val="004B6ACA"/>
    <w:rsid w:val="004C0CF8"/>
    <w:rsid w:val="004C2E78"/>
    <w:rsid w:val="004C3D52"/>
    <w:rsid w:val="004C56AE"/>
    <w:rsid w:val="004C6753"/>
    <w:rsid w:val="004C6884"/>
    <w:rsid w:val="004C77E0"/>
    <w:rsid w:val="004D5170"/>
    <w:rsid w:val="004D5916"/>
    <w:rsid w:val="004D5BB4"/>
    <w:rsid w:val="004D73FF"/>
    <w:rsid w:val="004E1434"/>
    <w:rsid w:val="004E2A61"/>
    <w:rsid w:val="004E2DA5"/>
    <w:rsid w:val="004E2F3A"/>
    <w:rsid w:val="004E335D"/>
    <w:rsid w:val="004E35A5"/>
    <w:rsid w:val="004E3894"/>
    <w:rsid w:val="004E410A"/>
    <w:rsid w:val="004E4544"/>
    <w:rsid w:val="004E4B4B"/>
    <w:rsid w:val="004E4CD0"/>
    <w:rsid w:val="004E5FF9"/>
    <w:rsid w:val="004E74C9"/>
    <w:rsid w:val="004E75B2"/>
    <w:rsid w:val="004F080B"/>
    <w:rsid w:val="004F0F58"/>
    <w:rsid w:val="004F59CF"/>
    <w:rsid w:val="004F6AEC"/>
    <w:rsid w:val="004F6B70"/>
    <w:rsid w:val="004F6E3C"/>
    <w:rsid w:val="004F70D0"/>
    <w:rsid w:val="00500215"/>
    <w:rsid w:val="005014DD"/>
    <w:rsid w:val="005018DB"/>
    <w:rsid w:val="00502449"/>
    <w:rsid w:val="005034AE"/>
    <w:rsid w:val="00503D0C"/>
    <w:rsid w:val="00504E83"/>
    <w:rsid w:val="00507C29"/>
    <w:rsid w:val="005118B9"/>
    <w:rsid w:val="00511CCF"/>
    <w:rsid w:val="00513999"/>
    <w:rsid w:val="0051399E"/>
    <w:rsid w:val="00514AAF"/>
    <w:rsid w:val="00515B69"/>
    <w:rsid w:val="005169DA"/>
    <w:rsid w:val="00517330"/>
    <w:rsid w:val="00531768"/>
    <w:rsid w:val="00533E07"/>
    <w:rsid w:val="00533E22"/>
    <w:rsid w:val="005370B2"/>
    <w:rsid w:val="00542B17"/>
    <w:rsid w:val="00545AA6"/>
    <w:rsid w:val="0054648C"/>
    <w:rsid w:val="005544EB"/>
    <w:rsid w:val="00554C56"/>
    <w:rsid w:val="00556DF9"/>
    <w:rsid w:val="00560633"/>
    <w:rsid w:val="005619E9"/>
    <w:rsid w:val="00563A3E"/>
    <w:rsid w:val="00564712"/>
    <w:rsid w:val="00564C6C"/>
    <w:rsid w:val="00564E69"/>
    <w:rsid w:val="005652AA"/>
    <w:rsid w:val="0056739A"/>
    <w:rsid w:val="00567A56"/>
    <w:rsid w:val="00572131"/>
    <w:rsid w:val="00573667"/>
    <w:rsid w:val="00573A16"/>
    <w:rsid w:val="0057515F"/>
    <w:rsid w:val="005774EF"/>
    <w:rsid w:val="005777E6"/>
    <w:rsid w:val="005826E8"/>
    <w:rsid w:val="0058395C"/>
    <w:rsid w:val="0058473D"/>
    <w:rsid w:val="00594753"/>
    <w:rsid w:val="005949FB"/>
    <w:rsid w:val="00596555"/>
    <w:rsid w:val="00596BE1"/>
    <w:rsid w:val="00597385"/>
    <w:rsid w:val="005A3709"/>
    <w:rsid w:val="005B1F6C"/>
    <w:rsid w:val="005B3884"/>
    <w:rsid w:val="005B403A"/>
    <w:rsid w:val="005B43FA"/>
    <w:rsid w:val="005B460D"/>
    <w:rsid w:val="005B568B"/>
    <w:rsid w:val="005B6EEE"/>
    <w:rsid w:val="005B718C"/>
    <w:rsid w:val="005C1D3E"/>
    <w:rsid w:val="005C1DC3"/>
    <w:rsid w:val="005C34AF"/>
    <w:rsid w:val="005C39F1"/>
    <w:rsid w:val="005C5880"/>
    <w:rsid w:val="005C5ACF"/>
    <w:rsid w:val="005C66D2"/>
    <w:rsid w:val="005C7738"/>
    <w:rsid w:val="005D1368"/>
    <w:rsid w:val="005D4136"/>
    <w:rsid w:val="005D4EBA"/>
    <w:rsid w:val="005D593D"/>
    <w:rsid w:val="005D7267"/>
    <w:rsid w:val="005D7711"/>
    <w:rsid w:val="005E4227"/>
    <w:rsid w:val="005E53E8"/>
    <w:rsid w:val="005E7359"/>
    <w:rsid w:val="005E7E6E"/>
    <w:rsid w:val="005F09F5"/>
    <w:rsid w:val="005F0C6D"/>
    <w:rsid w:val="005F478C"/>
    <w:rsid w:val="005F523E"/>
    <w:rsid w:val="005F592F"/>
    <w:rsid w:val="005F7E49"/>
    <w:rsid w:val="00600254"/>
    <w:rsid w:val="00602458"/>
    <w:rsid w:val="00603395"/>
    <w:rsid w:val="006053C8"/>
    <w:rsid w:val="00606B69"/>
    <w:rsid w:val="006073C7"/>
    <w:rsid w:val="006075C0"/>
    <w:rsid w:val="006078F7"/>
    <w:rsid w:val="00612B79"/>
    <w:rsid w:val="006131E6"/>
    <w:rsid w:val="00613C2F"/>
    <w:rsid w:val="00613D67"/>
    <w:rsid w:val="00614DC2"/>
    <w:rsid w:val="00621104"/>
    <w:rsid w:val="0062225E"/>
    <w:rsid w:val="00623021"/>
    <w:rsid w:val="006241EF"/>
    <w:rsid w:val="00625318"/>
    <w:rsid w:val="00625692"/>
    <w:rsid w:val="00626EE3"/>
    <w:rsid w:val="00627C8C"/>
    <w:rsid w:val="00627F88"/>
    <w:rsid w:val="0063227A"/>
    <w:rsid w:val="00632D46"/>
    <w:rsid w:val="0063366B"/>
    <w:rsid w:val="00636ADF"/>
    <w:rsid w:val="00637CF8"/>
    <w:rsid w:val="00643882"/>
    <w:rsid w:val="006448AB"/>
    <w:rsid w:val="0064507F"/>
    <w:rsid w:val="006502E4"/>
    <w:rsid w:val="00653AE0"/>
    <w:rsid w:val="00654436"/>
    <w:rsid w:val="00656B13"/>
    <w:rsid w:val="006646E9"/>
    <w:rsid w:val="00664A92"/>
    <w:rsid w:val="00667A8E"/>
    <w:rsid w:val="00672EC1"/>
    <w:rsid w:val="00673C59"/>
    <w:rsid w:val="00674268"/>
    <w:rsid w:val="006752E6"/>
    <w:rsid w:val="00675505"/>
    <w:rsid w:val="00676308"/>
    <w:rsid w:val="00682A63"/>
    <w:rsid w:val="00683727"/>
    <w:rsid w:val="00683EBB"/>
    <w:rsid w:val="0068529D"/>
    <w:rsid w:val="00686B02"/>
    <w:rsid w:val="00686F15"/>
    <w:rsid w:val="006879AF"/>
    <w:rsid w:val="00690CB8"/>
    <w:rsid w:val="00691FA9"/>
    <w:rsid w:val="006942FB"/>
    <w:rsid w:val="00697545"/>
    <w:rsid w:val="006978ED"/>
    <w:rsid w:val="006A3526"/>
    <w:rsid w:val="006A68DF"/>
    <w:rsid w:val="006A6B5F"/>
    <w:rsid w:val="006B026C"/>
    <w:rsid w:val="006B07B7"/>
    <w:rsid w:val="006B3DFF"/>
    <w:rsid w:val="006B54D1"/>
    <w:rsid w:val="006C30C2"/>
    <w:rsid w:val="006C3316"/>
    <w:rsid w:val="006C4DA9"/>
    <w:rsid w:val="006C5EC6"/>
    <w:rsid w:val="006C68C8"/>
    <w:rsid w:val="006C7763"/>
    <w:rsid w:val="006D0D93"/>
    <w:rsid w:val="006D15C3"/>
    <w:rsid w:val="006D2012"/>
    <w:rsid w:val="006D3ABC"/>
    <w:rsid w:val="006D477E"/>
    <w:rsid w:val="006D6068"/>
    <w:rsid w:val="006E1431"/>
    <w:rsid w:val="006E3AF8"/>
    <w:rsid w:val="006E4E90"/>
    <w:rsid w:val="006E700A"/>
    <w:rsid w:val="006F02E5"/>
    <w:rsid w:val="006F2D5C"/>
    <w:rsid w:val="006F3112"/>
    <w:rsid w:val="006F38C4"/>
    <w:rsid w:val="006F3F3F"/>
    <w:rsid w:val="006F4068"/>
    <w:rsid w:val="006F6FEE"/>
    <w:rsid w:val="006F7C40"/>
    <w:rsid w:val="00701BBF"/>
    <w:rsid w:val="00702534"/>
    <w:rsid w:val="00702808"/>
    <w:rsid w:val="007028B3"/>
    <w:rsid w:val="0070377F"/>
    <w:rsid w:val="00703FFF"/>
    <w:rsid w:val="00704916"/>
    <w:rsid w:val="00705C8F"/>
    <w:rsid w:val="00705E34"/>
    <w:rsid w:val="007072BC"/>
    <w:rsid w:val="00710C28"/>
    <w:rsid w:val="00711EAB"/>
    <w:rsid w:val="00711F98"/>
    <w:rsid w:val="007121B3"/>
    <w:rsid w:val="00714158"/>
    <w:rsid w:val="00714EDE"/>
    <w:rsid w:val="00716438"/>
    <w:rsid w:val="007173F0"/>
    <w:rsid w:val="00724994"/>
    <w:rsid w:val="00724D06"/>
    <w:rsid w:val="007250A0"/>
    <w:rsid w:val="00732014"/>
    <w:rsid w:val="007335AF"/>
    <w:rsid w:val="00736101"/>
    <w:rsid w:val="00736D9A"/>
    <w:rsid w:val="007377EA"/>
    <w:rsid w:val="00737D01"/>
    <w:rsid w:val="00737F90"/>
    <w:rsid w:val="007404AE"/>
    <w:rsid w:val="00742B9D"/>
    <w:rsid w:val="00743626"/>
    <w:rsid w:val="00745005"/>
    <w:rsid w:val="0074790B"/>
    <w:rsid w:val="00750F80"/>
    <w:rsid w:val="00752113"/>
    <w:rsid w:val="00752D8E"/>
    <w:rsid w:val="007531DB"/>
    <w:rsid w:val="007549D4"/>
    <w:rsid w:val="00756A35"/>
    <w:rsid w:val="00756A7C"/>
    <w:rsid w:val="00756C2E"/>
    <w:rsid w:val="00760460"/>
    <w:rsid w:val="00761ABB"/>
    <w:rsid w:val="00761D7A"/>
    <w:rsid w:val="00762D9E"/>
    <w:rsid w:val="0076302D"/>
    <w:rsid w:val="0076321A"/>
    <w:rsid w:val="0076382B"/>
    <w:rsid w:val="007639CE"/>
    <w:rsid w:val="00764C1A"/>
    <w:rsid w:val="00766508"/>
    <w:rsid w:val="007667C1"/>
    <w:rsid w:val="007712D0"/>
    <w:rsid w:val="007719EC"/>
    <w:rsid w:val="00773719"/>
    <w:rsid w:val="00773A79"/>
    <w:rsid w:val="00774A95"/>
    <w:rsid w:val="00777A56"/>
    <w:rsid w:val="007801FF"/>
    <w:rsid w:val="007847DD"/>
    <w:rsid w:val="00784D84"/>
    <w:rsid w:val="0078523F"/>
    <w:rsid w:val="0079072C"/>
    <w:rsid w:val="0079171D"/>
    <w:rsid w:val="007919F3"/>
    <w:rsid w:val="00791E35"/>
    <w:rsid w:val="007954C7"/>
    <w:rsid w:val="007A3DB9"/>
    <w:rsid w:val="007A427B"/>
    <w:rsid w:val="007A463A"/>
    <w:rsid w:val="007A54F2"/>
    <w:rsid w:val="007B006B"/>
    <w:rsid w:val="007B079E"/>
    <w:rsid w:val="007B1AA1"/>
    <w:rsid w:val="007B34AE"/>
    <w:rsid w:val="007B4F0B"/>
    <w:rsid w:val="007B5355"/>
    <w:rsid w:val="007B63CA"/>
    <w:rsid w:val="007B6BDA"/>
    <w:rsid w:val="007C03D6"/>
    <w:rsid w:val="007C1978"/>
    <w:rsid w:val="007C4207"/>
    <w:rsid w:val="007C4F9B"/>
    <w:rsid w:val="007C6D3F"/>
    <w:rsid w:val="007D14B0"/>
    <w:rsid w:val="007D344D"/>
    <w:rsid w:val="007D3A14"/>
    <w:rsid w:val="007D3DF3"/>
    <w:rsid w:val="007D41A1"/>
    <w:rsid w:val="007D4251"/>
    <w:rsid w:val="007D6D56"/>
    <w:rsid w:val="007D76FC"/>
    <w:rsid w:val="007D77BA"/>
    <w:rsid w:val="007E11E9"/>
    <w:rsid w:val="007E2CB8"/>
    <w:rsid w:val="007E34C2"/>
    <w:rsid w:val="007E7CAE"/>
    <w:rsid w:val="007F02E1"/>
    <w:rsid w:val="007F0D77"/>
    <w:rsid w:val="007F1386"/>
    <w:rsid w:val="007F4955"/>
    <w:rsid w:val="007F4D68"/>
    <w:rsid w:val="007F7993"/>
    <w:rsid w:val="00801639"/>
    <w:rsid w:val="0080561D"/>
    <w:rsid w:val="0080763D"/>
    <w:rsid w:val="00810A8A"/>
    <w:rsid w:val="008112A2"/>
    <w:rsid w:val="00811988"/>
    <w:rsid w:val="008126F0"/>
    <w:rsid w:val="00813DB0"/>
    <w:rsid w:val="008142EB"/>
    <w:rsid w:val="00815032"/>
    <w:rsid w:val="00815A81"/>
    <w:rsid w:val="00816627"/>
    <w:rsid w:val="00820B54"/>
    <w:rsid w:val="00826A7F"/>
    <w:rsid w:val="00826CAC"/>
    <w:rsid w:val="00827253"/>
    <w:rsid w:val="00827627"/>
    <w:rsid w:val="00831CB4"/>
    <w:rsid w:val="00833C8F"/>
    <w:rsid w:val="00834D03"/>
    <w:rsid w:val="00836A21"/>
    <w:rsid w:val="00836E47"/>
    <w:rsid w:val="0084088A"/>
    <w:rsid w:val="008413AD"/>
    <w:rsid w:val="00841B25"/>
    <w:rsid w:val="008432B0"/>
    <w:rsid w:val="00850273"/>
    <w:rsid w:val="00851062"/>
    <w:rsid w:val="0085318E"/>
    <w:rsid w:val="0085586C"/>
    <w:rsid w:val="00856126"/>
    <w:rsid w:val="00856453"/>
    <w:rsid w:val="0085700B"/>
    <w:rsid w:val="00857630"/>
    <w:rsid w:val="00857EA1"/>
    <w:rsid w:val="00860524"/>
    <w:rsid w:val="00860C39"/>
    <w:rsid w:val="00862415"/>
    <w:rsid w:val="00863983"/>
    <w:rsid w:val="00864E4C"/>
    <w:rsid w:val="00866269"/>
    <w:rsid w:val="00872025"/>
    <w:rsid w:val="00872A75"/>
    <w:rsid w:val="0087364A"/>
    <w:rsid w:val="00874BBC"/>
    <w:rsid w:val="008771AB"/>
    <w:rsid w:val="00877DA7"/>
    <w:rsid w:val="00882562"/>
    <w:rsid w:val="008837B4"/>
    <w:rsid w:val="00883D1F"/>
    <w:rsid w:val="00886125"/>
    <w:rsid w:val="00890250"/>
    <w:rsid w:val="00891B4C"/>
    <w:rsid w:val="008928F9"/>
    <w:rsid w:val="0089340E"/>
    <w:rsid w:val="0089420C"/>
    <w:rsid w:val="00894561"/>
    <w:rsid w:val="00894616"/>
    <w:rsid w:val="00895A60"/>
    <w:rsid w:val="008974E5"/>
    <w:rsid w:val="008A0C47"/>
    <w:rsid w:val="008A0D61"/>
    <w:rsid w:val="008A1EF6"/>
    <w:rsid w:val="008A1EFD"/>
    <w:rsid w:val="008A2671"/>
    <w:rsid w:val="008A36BD"/>
    <w:rsid w:val="008A3F79"/>
    <w:rsid w:val="008A5A8D"/>
    <w:rsid w:val="008A5D56"/>
    <w:rsid w:val="008B19C9"/>
    <w:rsid w:val="008B40FE"/>
    <w:rsid w:val="008B48D9"/>
    <w:rsid w:val="008B4D66"/>
    <w:rsid w:val="008B68C4"/>
    <w:rsid w:val="008B6A0E"/>
    <w:rsid w:val="008C1850"/>
    <w:rsid w:val="008C5D55"/>
    <w:rsid w:val="008C5FBF"/>
    <w:rsid w:val="008D18DB"/>
    <w:rsid w:val="008D24C0"/>
    <w:rsid w:val="008D3509"/>
    <w:rsid w:val="008D3589"/>
    <w:rsid w:val="008D3D25"/>
    <w:rsid w:val="008D4971"/>
    <w:rsid w:val="008D5F8D"/>
    <w:rsid w:val="008D7446"/>
    <w:rsid w:val="008D79DD"/>
    <w:rsid w:val="008E0884"/>
    <w:rsid w:val="008E0C46"/>
    <w:rsid w:val="008E1164"/>
    <w:rsid w:val="008E2988"/>
    <w:rsid w:val="008E3A88"/>
    <w:rsid w:val="008E74ED"/>
    <w:rsid w:val="008F03A1"/>
    <w:rsid w:val="008F0D7D"/>
    <w:rsid w:val="008F2805"/>
    <w:rsid w:val="008F296C"/>
    <w:rsid w:val="008F37A5"/>
    <w:rsid w:val="008F5573"/>
    <w:rsid w:val="008F5798"/>
    <w:rsid w:val="008F5D43"/>
    <w:rsid w:val="008F6CFA"/>
    <w:rsid w:val="008F6F02"/>
    <w:rsid w:val="00900A99"/>
    <w:rsid w:val="00900EB8"/>
    <w:rsid w:val="009064EE"/>
    <w:rsid w:val="00907251"/>
    <w:rsid w:val="009121DF"/>
    <w:rsid w:val="00913308"/>
    <w:rsid w:val="00913C13"/>
    <w:rsid w:val="00914DAF"/>
    <w:rsid w:val="0091501F"/>
    <w:rsid w:val="0091512C"/>
    <w:rsid w:val="00915882"/>
    <w:rsid w:val="0091743C"/>
    <w:rsid w:val="009176CA"/>
    <w:rsid w:val="0092009F"/>
    <w:rsid w:val="00920E3D"/>
    <w:rsid w:val="0092119C"/>
    <w:rsid w:val="00921724"/>
    <w:rsid w:val="00923366"/>
    <w:rsid w:val="00925857"/>
    <w:rsid w:val="009276DF"/>
    <w:rsid w:val="00935005"/>
    <w:rsid w:val="00936F8D"/>
    <w:rsid w:val="00937834"/>
    <w:rsid w:val="00937F2B"/>
    <w:rsid w:val="00941882"/>
    <w:rsid w:val="00941CFA"/>
    <w:rsid w:val="00943FF1"/>
    <w:rsid w:val="00945AA5"/>
    <w:rsid w:val="009466CB"/>
    <w:rsid w:val="00947D89"/>
    <w:rsid w:val="0095198F"/>
    <w:rsid w:val="00955684"/>
    <w:rsid w:val="0096024E"/>
    <w:rsid w:val="0096032E"/>
    <w:rsid w:val="00961E60"/>
    <w:rsid w:val="00963DC7"/>
    <w:rsid w:val="00966ADB"/>
    <w:rsid w:val="009703D2"/>
    <w:rsid w:val="009724B6"/>
    <w:rsid w:val="009746BC"/>
    <w:rsid w:val="00975C5F"/>
    <w:rsid w:val="0097757F"/>
    <w:rsid w:val="0097761D"/>
    <w:rsid w:val="00981A02"/>
    <w:rsid w:val="009821F2"/>
    <w:rsid w:val="0098249D"/>
    <w:rsid w:val="00984EA4"/>
    <w:rsid w:val="00985F77"/>
    <w:rsid w:val="0098613A"/>
    <w:rsid w:val="009867F8"/>
    <w:rsid w:val="00987173"/>
    <w:rsid w:val="00990C2D"/>
    <w:rsid w:val="0099154A"/>
    <w:rsid w:val="00994960"/>
    <w:rsid w:val="00994B0E"/>
    <w:rsid w:val="00995564"/>
    <w:rsid w:val="00996983"/>
    <w:rsid w:val="009A0660"/>
    <w:rsid w:val="009A1663"/>
    <w:rsid w:val="009A20ED"/>
    <w:rsid w:val="009A2BCB"/>
    <w:rsid w:val="009A2EE3"/>
    <w:rsid w:val="009A334A"/>
    <w:rsid w:val="009A3419"/>
    <w:rsid w:val="009A3D0F"/>
    <w:rsid w:val="009A567E"/>
    <w:rsid w:val="009A76A9"/>
    <w:rsid w:val="009B0DA2"/>
    <w:rsid w:val="009B3688"/>
    <w:rsid w:val="009B405B"/>
    <w:rsid w:val="009B5873"/>
    <w:rsid w:val="009B6501"/>
    <w:rsid w:val="009B6870"/>
    <w:rsid w:val="009B7A07"/>
    <w:rsid w:val="009C4569"/>
    <w:rsid w:val="009D02FE"/>
    <w:rsid w:val="009D23E5"/>
    <w:rsid w:val="009D2D48"/>
    <w:rsid w:val="009D36F3"/>
    <w:rsid w:val="009D3B89"/>
    <w:rsid w:val="009D4416"/>
    <w:rsid w:val="009D6CCC"/>
    <w:rsid w:val="009E111E"/>
    <w:rsid w:val="009E3FE0"/>
    <w:rsid w:val="009E6865"/>
    <w:rsid w:val="009E7624"/>
    <w:rsid w:val="009F0ACB"/>
    <w:rsid w:val="009F32F0"/>
    <w:rsid w:val="009F350C"/>
    <w:rsid w:val="009F3757"/>
    <w:rsid w:val="009F4AD1"/>
    <w:rsid w:val="009F54BA"/>
    <w:rsid w:val="009F559E"/>
    <w:rsid w:val="009F5FD7"/>
    <w:rsid w:val="009F665D"/>
    <w:rsid w:val="009F6840"/>
    <w:rsid w:val="009F6E54"/>
    <w:rsid w:val="00A03723"/>
    <w:rsid w:val="00A03DDE"/>
    <w:rsid w:val="00A07B1C"/>
    <w:rsid w:val="00A07CAE"/>
    <w:rsid w:val="00A07EBF"/>
    <w:rsid w:val="00A115E9"/>
    <w:rsid w:val="00A128A9"/>
    <w:rsid w:val="00A15F88"/>
    <w:rsid w:val="00A1613A"/>
    <w:rsid w:val="00A21968"/>
    <w:rsid w:val="00A21A92"/>
    <w:rsid w:val="00A22317"/>
    <w:rsid w:val="00A22DD5"/>
    <w:rsid w:val="00A24EFB"/>
    <w:rsid w:val="00A30475"/>
    <w:rsid w:val="00A32D64"/>
    <w:rsid w:val="00A36F93"/>
    <w:rsid w:val="00A400E9"/>
    <w:rsid w:val="00A41C70"/>
    <w:rsid w:val="00A423EF"/>
    <w:rsid w:val="00A43478"/>
    <w:rsid w:val="00A43F6E"/>
    <w:rsid w:val="00A44134"/>
    <w:rsid w:val="00A45E1F"/>
    <w:rsid w:val="00A46017"/>
    <w:rsid w:val="00A461EB"/>
    <w:rsid w:val="00A4726D"/>
    <w:rsid w:val="00A47E49"/>
    <w:rsid w:val="00A523E9"/>
    <w:rsid w:val="00A52FC5"/>
    <w:rsid w:val="00A5759E"/>
    <w:rsid w:val="00A608EF"/>
    <w:rsid w:val="00A610C5"/>
    <w:rsid w:val="00A6278D"/>
    <w:rsid w:val="00A6342C"/>
    <w:rsid w:val="00A637C1"/>
    <w:rsid w:val="00A63C19"/>
    <w:rsid w:val="00A63EC9"/>
    <w:rsid w:val="00A640C5"/>
    <w:rsid w:val="00A6422A"/>
    <w:rsid w:val="00A64C06"/>
    <w:rsid w:val="00A66EC2"/>
    <w:rsid w:val="00A70BE8"/>
    <w:rsid w:val="00A71594"/>
    <w:rsid w:val="00A71CC2"/>
    <w:rsid w:val="00A73595"/>
    <w:rsid w:val="00A779A7"/>
    <w:rsid w:val="00A81256"/>
    <w:rsid w:val="00A81544"/>
    <w:rsid w:val="00A820A2"/>
    <w:rsid w:val="00A828AF"/>
    <w:rsid w:val="00A83B45"/>
    <w:rsid w:val="00A86A07"/>
    <w:rsid w:val="00A90E72"/>
    <w:rsid w:val="00A914D4"/>
    <w:rsid w:val="00A91C72"/>
    <w:rsid w:val="00A92A7B"/>
    <w:rsid w:val="00A96B8A"/>
    <w:rsid w:val="00A97CD5"/>
    <w:rsid w:val="00AA1264"/>
    <w:rsid w:val="00AA2D03"/>
    <w:rsid w:val="00AA4E60"/>
    <w:rsid w:val="00AA6797"/>
    <w:rsid w:val="00AA6D17"/>
    <w:rsid w:val="00AB0449"/>
    <w:rsid w:val="00AB15CA"/>
    <w:rsid w:val="00AB30CE"/>
    <w:rsid w:val="00AB5F5B"/>
    <w:rsid w:val="00AB62E1"/>
    <w:rsid w:val="00AB6BF6"/>
    <w:rsid w:val="00AB747D"/>
    <w:rsid w:val="00AC124C"/>
    <w:rsid w:val="00AC1755"/>
    <w:rsid w:val="00AC21F0"/>
    <w:rsid w:val="00AC2C78"/>
    <w:rsid w:val="00AC39DD"/>
    <w:rsid w:val="00AC3FC8"/>
    <w:rsid w:val="00AC64F4"/>
    <w:rsid w:val="00AC79A0"/>
    <w:rsid w:val="00AC7C80"/>
    <w:rsid w:val="00AD0866"/>
    <w:rsid w:val="00AD17F5"/>
    <w:rsid w:val="00AD240B"/>
    <w:rsid w:val="00AD2A9E"/>
    <w:rsid w:val="00AD2CFC"/>
    <w:rsid w:val="00AD2D61"/>
    <w:rsid w:val="00AD3471"/>
    <w:rsid w:val="00AD4C26"/>
    <w:rsid w:val="00AD5563"/>
    <w:rsid w:val="00AD7F10"/>
    <w:rsid w:val="00AE1090"/>
    <w:rsid w:val="00AE27D8"/>
    <w:rsid w:val="00AE4F10"/>
    <w:rsid w:val="00AE52F4"/>
    <w:rsid w:val="00AE61A0"/>
    <w:rsid w:val="00AE6721"/>
    <w:rsid w:val="00AE6B63"/>
    <w:rsid w:val="00AE6C92"/>
    <w:rsid w:val="00AE7BD2"/>
    <w:rsid w:val="00AF3C56"/>
    <w:rsid w:val="00AF400C"/>
    <w:rsid w:val="00AF40AB"/>
    <w:rsid w:val="00AF4C6B"/>
    <w:rsid w:val="00AF595F"/>
    <w:rsid w:val="00AF6542"/>
    <w:rsid w:val="00AF6849"/>
    <w:rsid w:val="00AF7C97"/>
    <w:rsid w:val="00B014DF"/>
    <w:rsid w:val="00B029AA"/>
    <w:rsid w:val="00B0369D"/>
    <w:rsid w:val="00B03A7A"/>
    <w:rsid w:val="00B04D2B"/>
    <w:rsid w:val="00B051F2"/>
    <w:rsid w:val="00B062BD"/>
    <w:rsid w:val="00B07D65"/>
    <w:rsid w:val="00B10097"/>
    <w:rsid w:val="00B1187E"/>
    <w:rsid w:val="00B11C09"/>
    <w:rsid w:val="00B15811"/>
    <w:rsid w:val="00B2037C"/>
    <w:rsid w:val="00B21A75"/>
    <w:rsid w:val="00B220F7"/>
    <w:rsid w:val="00B22426"/>
    <w:rsid w:val="00B22C54"/>
    <w:rsid w:val="00B23297"/>
    <w:rsid w:val="00B23ECB"/>
    <w:rsid w:val="00B24C1F"/>
    <w:rsid w:val="00B24D05"/>
    <w:rsid w:val="00B258A6"/>
    <w:rsid w:val="00B269C3"/>
    <w:rsid w:val="00B26CC2"/>
    <w:rsid w:val="00B27DF1"/>
    <w:rsid w:val="00B31270"/>
    <w:rsid w:val="00B318D4"/>
    <w:rsid w:val="00B32C17"/>
    <w:rsid w:val="00B333C4"/>
    <w:rsid w:val="00B33E46"/>
    <w:rsid w:val="00B34AC1"/>
    <w:rsid w:val="00B371F8"/>
    <w:rsid w:val="00B401B1"/>
    <w:rsid w:val="00B428B0"/>
    <w:rsid w:val="00B42C85"/>
    <w:rsid w:val="00B45D84"/>
    <w:rsid w:val="00B46702"/>
    <w:rsid w:val="00B47ED6"/>
    <w:rsid w:val="00B500AA"/>
    <w:rsid w:val="00B50AD3"/>
    <w:rsid w:val="00B554D1"/>
    <w:rsid w:val="00B56F26"/>
    <w:rsid w:val="00B57729"/>
    <w:rsid w:val="00B57E34"/>
    <w:rsid w:val="00B61308"/>
    <w:rsid w:val="00B633BB"/>
    <w:rsid w:val="00B65966"/>
    <w:rsid w:val="00B65F72"/>
    <w:rsid w:val="00B66DEB"/>
    <w:rsid w:val="00B72E9B"/>
    <w:rsid w:val="00B735D2"/>
    <w:rsid w:val="00B75315"/>
    <w:rsid w:val="00B75C9B"/>
    <w:rsid w:val="00B80630"/>
    <w:rsid w:val="00B82018"/>
    <w:rsid w:val="00B8387A"/>
    <w:rsid w:val="00B85A67"/>
    <w:rsid w:val="00B863F3"/>
    <w:rsid w:val="00B8651E"/>
    <w:rsid w:val="00B87DB7"/>
    <w:rsid w:val="00B87DD8"/>
    <w:rsid w:val="00B905F8"/>
    <w:rsid w:val="00B9230D"/>
    <w:rsid w:val="00B92C91"/>
    <w:rsid w:val="00B93028"/>
    <w:rsid w:val="00B93962"/>
    <w:rsid w:val="00B9493C"/>
    <w:rsid w:val="00B94BC5"/>
    <w:rsid w:val="00B95A0D"/>
    <w:rsid w:val="00B95A0F"/>
    <w:rsid w:val="00B96346"/>
    <w:rsid w:val="00BA2603"/>
    <w:rsid w:val="00BA2BB8"/>
    <w:rsid w:val="00BA32A9"/>
    <w:rsid w:val="00BA51DA"/>
    <w:rsid w:val="00BA5E5E"/>
    <w:rsid w:val="00BA6A3C"/>
    <w:rsid w:val="00BB0765"/>
    <w:rsid w:val="00BB2CF9"/>
    <w:rsid w:val="00BB3644"/>
    <w:rsid w:val="00BB4FDB"/>
    <w:rsid w:val="00BB62A5"/>
    <w:rsid w:val="00BB6B1A"/>
    <w:rsid w:val="00BB708A"/>
    <w:rsid w:val="00BB777D"/>
    <w:rsid w:val="00BC004E"/>
    <w:rsid w:val="00BC0899"/>
    <w:rsid w:val="00BC1829"/>
    <w:rsid w:val="00BC235A"/>
    <w:rsid w:val="00BC5FC5"/>
    <w:rsid w:val="00BD24D7"/>
    <w:rsid w:val="00BD30F2"/>
    <w:rsid w:val="00BD54CA"/>
    <w:rsid w:val="00BD6438"/>
    <w:rsid w:val="00BD7F8A"/>
    <w:rsid w:val="00BE09E1"/>
    <w:rsid w:val="00BE57DD"/>
    <w:rsid w:val="00BE60A8"/>
    <w:rsid w:val="00BE62E7"/>
    <w:rsid w:val="00BE6D9D"/>
    <w:rsid w:val="00BF04FE"/>
    <w:rsid w:val="00BF0FB5"/>
    <w:rsid w:val="00BF1A5F"/>
    <w:rsid w:val="00BF29D0"/>
    <w:rsid w:val="00BF4EEC"/>
    <w:rsid w:val="00C03159"/>
    <w:rsid w:val="00C04BF6"/>
    <w:rsid w:val="00C10336"/>
    <w:rsid w:val="00C12FEA"/>
    <w:rsid w:val="00C139C1"/>
    <w:rsid w:val="00C15A6A"/>
    <w:rsid w:val="00C168C0"/>
    <w:rsid w:val="00C1760C"/>
    <w:rsid w:val="00C17C0C"/>
    <w:rsid w:val="00C20BA2"/>
    <w:rsid w:val="00C21191"/>
    <w:rsid w:val="00C22137"/>
    <w:rsid w:val="00C239E1"/>
    <w:rsid w:val="00C26D75"/>
    <w:rsid w:val="00C27D83"/>
    <w:rsid w:val="00C30C01"/>
    <w:rsid w:val="00C312EA"/>
    <w:rsid w:val="00C31A3D"/>
    <w:rsid w:val="00C31FF4"/>
    <w:rsid w:val="00C31FF7"/>
    <w:rsid w:val="00C3244F"/>
    <w:rsid w:val="00C34885"/>
    <w:rsid w:val="00C36B52"/>
    <w:rsid w:val="00C409D9"/>
    <w:rsid w:val="00C417DD"/>
    <w:rsid w:val="00C41CC4"/>
    <w:rsid w:val="00C45601"/>
    <w:rsid w:val="00C45F68"/>
    <w:rsid w:val="00C46B44"/>
    <w:rsid w:val="00C51F00"/>
    <w:rsid w:val="00C5432B"/>
    <w:rsid w:val="00C56469"/>
    <w:rsid w:val="00C61181"/>
    <w:rsid w:val="00C613E5"/>
    <w:rsid w:val="00C62C13"/>
    <w:rsid w:val="00C6416D"/>
    <w:rsid w:val="00C654ED"/>
    <w:rsid w:val="00C65C65"/>
    <w:rsid w:val="00C6647D"/>
    <w:rsid w:val="00C7139B"/>
    <w:rsid w:val="00C71F7C"/>
    <w:rsid w:val="00C720B2"/>
    <w:rsid w:val="00C7344E"/>
    <w:rsid w:val="00C7514C"/>
    <w:rsid w:val="00C755BE"/>
    <w:rsid w:val="00C7594A"/>
    <w:rsid w:val="00C7664D"/>
    <w:rsid w:val="00C80664"/>
    <w:rsid w:val="00C82115"/>
    <w:rsid w:val="00C82370"/>
    <w:rsid w:val="00C8243F"/>
    <w:rsid w:val="00C83637"/>
    <w:rsid w:val="00C87AF3"/>
    <w:rsid w:val="00C90185"/>
    <w:rsid w:val="00C92AB6"/>
    <w:rsid w:val="00C937C1"/>
    <w:rsid w:val="00C94D68"/>
    <w:rsid w:val="00C96E72"/>
    <w:rsid w:val="00CA5870"/>
    <w:rsid w:val="00CA5906"/>
    <w:rsid w:val="00CA70B6"/>
    <w:rsid w:val="00CA70FB"/>
    <w:rsid w:val="00CA729E"/>
    <w:rsid w:val="00CA73EE"/>
    <w:rsid w:val="00CB0FD7"/>
    <w:rsid w:val="00CB2B34"/>
    <w:rsid w:val="00CB2BEA"/>
    <w:rsid w:val="00CC3217"/>
    <w:rsid w:val="00CC331F"/>
    <w:rsid w:val="00CC4A58"/>
    <w:rsid w:val="00CD4915"/>
    <w:rsid w:val="00CD6CFE"/>
    <w:rsid w:val="00CD6F3E"/>
    <w:rsid w:val="00CE25E2"/>
    <w:rsid w:val="00CE4A6C"/>
    <w:rsid w:val="00CF0286"/>
    <w:rsid w:val="00CF0B5B"/>
    <w:rsid w:val="00CF2EF4"/>
    <w:rsid w:val="00CF33DE"/>
    <w:rsid w:val="00CF44BC"/>
    <w:rsid w:val="00CF720C"/>
    <w:rsid w:val="00D03281"/>
    <w:rsid w:val="00D035FB"/>
    <w:rsid w:val="00D037CE"/>
    <w:rsid w:val="00D0382F"/>
    <w:rsid w:val="00D04737"/>
    <w:rsid w:val="00D05C92"/>
    <w:rsid w:val="00D10F1B"/>
    <w:rsid w:val="00D13841"/>
    <w:rsid w:val="00D1407A"/>
    <w:rsid w:val="00D156E7"/>
    <w:rsid w:val="00D1632C"/>
    <w:rsid w:val="00D2019A"/>
    <w:rsid w:val="00D21B48"/>
    <w:rsid w:val="00D26828"/>
    <w:rsid w:val="00D3179D"/>
    <w:rsid w:val="00D33967"/>
    <w:rsid w:val="00D35845"/>
    <w:rsid w:val="00D35FC2"/>
    <w:rsid w:val="00D37549"/>
    <w:rsid w:val="00D4119A"/>
    <w:rsid w:val="00D41D5C"/>
    <w:rsid w:val="00D42EB3"/>
    <w:rsid w:val="00D44225"/>
    <w:rsid w:val="00D443A9"/>
    <w:rsid w:val="00D454A1"/>
    <w:rsid w:val="00D4662A"/>
    <w:rsid w:val="00D46B16"/>
    <w:rsid w:val="00D470DC"/>
    <w:rsid w:val="00D47289"/>
    <w:rsid w:val="00D53C38"/>
    <w:rsid w:val="00D547A1"/>
    <w:rsid w:val="00D638AC"/>
    <w:rsid w:val="00D65FC5"/>
    <w:rsid w:val="00D6609A"/>
    <w:rsid w:val="00D6669D"/>
    <w:rsid w:val="00D66B63"/>
    <w:rsid w:val="00D679F7"/>
    <w:rsid w:val="00D7069D"/>
    <w:rsid w:val="00D70A3D"/>
    <w:rsid w:val="00D71CFA"/>
    <w:rsid w:val="00D74643"/>
    <w:rsid w:val="00D76EAB"/>
    <w:rsid w:val="00D76EDA"/>
    <w:rsid w:val="00D81546"/>
    <w:rsid w:val="00D82AF6"/>
    <w:rsid w:val="00D8442D"/>
    <w:rsid w:val="00D85412"/>
    <w:rsid w:val="00D86991"/>
    <w:rsid w:val="00D90D32"/>
    <w:rsid w:val="00D92453"/>
    <w:rsid w:val="00D925BF"/>
    <w:rsid w:val="00D933FB"/>
    <w:rsid w:val="00D93505"/>
    <w:rsid w:val="00D94143"/>
    <w:rsid w:val="00D950E7"/>
    <w:rsid w:val="00D9627E"/>
    <w:rsid w:val="00D9711E"/>
    <w:rsid w:val="00D97F59"/>
    <w:rsid w:val="00DA3AC1"/>
    <w:rsid w:val="00DA7529"/>
    <w:rsid w:val="00DB04C3"/>
    <w:rsid w:val="00DB0959"/>
    <w:rsid w:val="00DB1B97"/>
    <w:rsid w:val="00DB549A"/>
    <w:rsid w:val="00DB614A"/>
    <w:rsid w:val="00DB6A1C"/>
    <w:rsid w:val="00DB710C"/>
    <w:rsid w:val="00DB7AB3"/>
    <w:rsid w:val="00DC2DDA"/>
    <w:rsid w:val="00DC6636"/>
    <w:rsid w:val="00DC6F0D"/>
    <w:rsid w:val="00DD0137"/>
    <w:rsid w:val="00DD0C4B"/>
    <w:rsid w:val="00DD0C76"/>
    <w:rsid w:val="00DD0FFA"/>
    <w:rsid w:val="00DD1919"/>
    <w:rsid w:val="00DD1B75"/>
    <w:rsid w:val="00DD432A"/>
    <w:rsid w:val="00DD4564"/>
    <w:rsid w:val="00DD7B07"/>
    <w:rsid w:val="00DE050F"/>
    <w:rsid w:val="00DE1074"/>
    <w:rsid w:val="00DE15CC"/>
    <w:rsid w:val="00DE1B82"/>
    <w:rsid w:val="00DE387B"/>
    <w:rsid w:val="00DE4C8A"/>
    <w:rsid w:val="00DE66A1"/>
    <w:rsid w:val="00DE7687"/>
    <w:rsid w:val="00DF1599"/>
    <w:rsid w:val="00DF3410"/>
    <w:rsid w:val="00DF3454"/>
    <w:rsid w:val="00DF3B3F"/>
    <w:rsid w:val="00DF3BC5"/>
    <w:rsid w:val="00DF4283"/>
    <w:rsid w:val="00E017F9"/>
    <w:rsid w:val="00E01B2E"/>
    <w:rsid w:val="00E03E35"/>
    <w:rsid w:val="00E0403E"/>
    <w:rsid w:val="00E0428C"/>
    <w:rsid w:val="00E12472"/>
    <w:rsid w:val="00E132EC"/>
    <w:rsid w:val="00E13C01"/>
    <w:rsid w:val="00E14248"/>
    <w:rsid w:val="00E14503"/>
    <w:rsid w:val="00E1457D"/>
    <w:rsid w:val="00E14B20"/>
    <w:rsid w:val="00E16039"/>
    <w:rsid w:val="00E166AD"/>
    <w:rsid w:val="00E17CF9"/>
    <w:rsid w:val="00E23470"/>
    <w:rsid w:val="00E25B2F"/>
    <w:rsid w:val="00E2609E"/>
    <w:rsid w:val="00E265CC"/>
    <w:rsid w:val="00E26821"/>
    <w:rsid w:val="00E26A8B"/>
    <w:rsid w:val="00E26CF7"/>
    <w:rsid w:val="00E373B0"/>
    <w:rsid w:val="00E40224"/>
    <w:rsid w:val="00E40753"/>
    <w:rsid w:val="00E42A1D"/>
    <w:rsid w:val="00E42C16"/>
    <w:rsid w:val="00E42EC6"/>
    <w:rsid w:val="00E4388B"/>
    <w:rsid w:val="00E45980"/>
    <w:rsid w:val="00E45C2E"/>
    <w:rsid w:val="00E47A9E"/>
    <w:rsid w:val="00E47AAB"/>
    <w:rsid w:val="00E50680"/>
    <w:rsid w:val="00E50893"/>
    <w:rsid w:val="00E5224A"/>
    <w:rsid w:val="00E538D8"/>
    <w:rsid w:val="00E5469F"/>
    <w:rsid w:val="00E54BBF"/>
    <w:rsid w:val="00E562F4"/>
    <w:rsid w:val="00E563B1"/>
    <w:rsid w:val="00E5779A"/>
    <w:rsid w:val="00E5795C"/>
    <w:rsid w:val="00E61CC5"/>
    <w:rsid w:val="00E62B37"/>
    <w:rsid w:val="00E651C2"/>
    <w:rsid w:val="00E653B9"/>
    <w:rsid w:val="00E6571D"/>
    <w:rsid w:val="00E65CA7"/>
    <w:rsid w:val="00E668BE"/>
    <w:rsid w:val="00E67CEE"/>
    <w:rsid w:val="00E704CA"/>
    <w:rsid w:val="00E715CB"/>
    <w:rsid w:val="00E73E0D"/>
    <w:rsid w:val="00E81B8F"/>
    <w:rsid w:val="00E82A57"/>
    <w:rsid w:val="00E82CAD"/>
    <w:rsid w:val="00E83130"/>
    <w:rsid w:val="00E8331A"/>
    <w:rsid w:val="00E84AFE"/>
    <w:rsid w:val="00E85103"/>
    <w:rsid w:val="00E864C5"/>
    <w:rsid w:val="00E915B4"/>
    <w:rsid w:val="00E9212A"/>
    <w:rsid w:val="00E92651"/>
    <w:rsid w:val="00EA29EC"/>
    <w:rsid w:val="00EA2F88"/>
    <w:rsid w:val="00EA3AD1"/>
    <w:rsid w:val="00EA40EC"/>
    <w:rsid w:val="00EA48C0"/>
    <w:rsid w:val="00EA50EB"/>
    <w:rsid w:val="00EA5886"/>
    <w:rsid w:val="00EB0BF2"/>
    <w:rsid w:val="00EB13A5"/>
    <w:rsid w:val="00EB1C3D"/>
    <w:rsid w:val="00EB3E5C"/>
    <w:rsid w:val="00EB7147"/>
    <w:rsid w:val="00EC36E7"/>
    <w:rsid w:val="00EC56F5"/>
    <w:rsid w:val="00EC6551"/>
    <w:rsid w:val="00EC7133"/>
    <w:rsid w:val="00ED0C79"/>
    <w:rsid w:val="00ED2E4D"/>
    <w:rsid w:val="00ED3847"/>
    <w:rsid w:val="00ED3B94"/>
    <w:rsid w:val="00ED490D"/>
    <w:rsid w:val="00ED5239"/>
    <w:rsid w:val="00ED5504"/>
    <w:rsid w:val="00ED58DE"/>
    <w:rsid w:val="00ED7CF4"/>
    <w:rsid w:val="00EE0DEC"/>
    <w:rsid w:val="00EE13C8"/>
    <w:rsid w:val="00EE1B55"/>
    <w:rsid w:val="00EE4861"/>
    <w:rsid w:val="00EE4C35"/>
    <w:rsid w:val="00EE4F4A"/>
    <w:rsid w:val="00EE708D"/>
    <w:rsid w:val="00EF09C3"/>
    <w:rsid w:val="00EF0D90"/>
    <w:rsid w:val="00EF1FF0"/>
    <w:rsid w:val="00EF3338"/>
    <w:rsid w:val="00EF49AB"/>
    <w:rsid w:val="00EF517E"/>
    <w:rsid w:val="00EF5F44"/>
    <w:rsid w:val="00EF62D2"/>
    <w:rsid w:val="00EF67AD"/>
    <w:rsid w:val="00EF71D0"/>
    <w:rsid w:val="00EF73DB"/>
    <w:rsid w:val="00F002DE"/>
    <w:rsid w:val="00F00ED9"/>
    <w:rsid w:val="00F01C0A"/>
    <w:rsid w:val="00F03802"/>
    <w:rsid w:val="00F06827"/>
    <w:rsid w:val="00F11033"/>
    <w:rsid w:val="00F1115D"/>
    <w:rsid w:val="00F118E2"/>
    <w:rsid w:val="00F11F6D"/>
    <w:rsid w:val="00F12545"/>
    <w:rsid w:val="00F12A62"/>
    <w:rsid w:val="00F13BF5"/>
    <w:rsid w:val="00F140B5"/>
    <w:rsid w:val="00F14AF0"/>
    <w:rsid w:val="00F150D0"/>
    <w:rsid w:val="00F1631F"/>
    <w:rsid w:val="00F1677C"/>
    <w:rsid w:val="00F1779E"/>
    <w:rsid w:val="00F2029F"/>
    <w:rsid w:val="00F2260C"/>
    <w:rsid w:val="00F23355"/>
    <w:rsid w:val="00F244EB"/>
    <w:rsid w:val="00F25F13"/>
    <w:rsid w:val="00F26E04"/>
    <w:rsid w:val="00F273C9"/>
    <w:rsid w:val="00F279CF"/>
    <w:rsid w:val="00F3188F"/>
    <w:rsid w:val="00F33D6B"/>
    <w:rsid w:val="00F3551B"/>
    <w:rsid w:val="00F36027"/>
    <w:rsid w:val="00F36955"/>
    <w:rsid w:val="00F37DAA"/>
    <w:rsid w:val="00F4282F"/>
    <w:rsid w:val="00F44213"/>
    <w:rsid w:val="00F4560E"/>
    <w:rsid w:val="00F5091E"/>
    <w:rsid w:val="00F52515"/>
    <w:rsid w:val="00F53C13"/>
    <w:rsid w:val="00F54841"/>
    <w:rsid w:val="00F65A20"/>
    <w:rsid w:val="00F66124"/>
    <w:rsid w:val="00F71DFE"/>
    <w:rsid w:val="00F728E0"/>
    <w:rsid w:val="00F75D91"/>
    <w:rsid w:val="00F76415"/>
    <w:rsid w:val="00F76A4E"/>
    <w:rsid w:val="00F771E3"/>
    <w:rsid w:val="00F81E76"/>
    <w:rsid w:val="00F82051"/>
    <w:rsid w:val="00F83129"/>
    <w:rsid w:val="00F83352"/>
    <w:rsid w:val="00F84355"/>
    <w:rsid w:val="00F8499D"/>
    <w:rsid w:val="00F84A5E"/>
    <w:rsid w:val="00F85FA4"/>
    <w:rsid w:val="00F8762F"/>
    <w:rsid w:val="00F9217F"/>
    <w:rsid w:val="00F92764"/>
    <w:rsid w:val="00F93CD4"/>
    <w:rsid w:val="00F94710"/>
    <w:rsid w:val="00F947C1"/>
    <w:rsid w:val="00F9538B"/>
    <w:rsid w:val="00F96BC1"/>
    <w:rsid w:val="00F97AB3"/>
    <w:rsid w:val="00FA058D"/>
    <w:rsid w:val="00FA1275"/>
    <w:rsid w:val="00FA23B1"/>
    <w:rsid w:val="00FA2EA8"/>
    <w:rsid w:val="00FA3610"/>
    <w:rsid w:val="00FA4EA3"/>
    <w:rsid w:val="00FA5509"/>
    <w:rsid w:val="00FA6739"/>
    <w:rsid w:val="00FA7614"/>
    <w:rsid w:val="00FB0C26"/>
    <w:rsid w:val="00FB1CD0"/>
    <w:rsid w:val="00FB3F21"/>
    <w:rsid w:val="00FB4478"/>
    <w:rsid w:val="00FB59A5"/>
    <w:rsid w:val="00FC21D5"/>
    <w:rsid w:val="00FC2A42"/>
    <w:rsid w:val="00FC32E7"/>
    <w:rsid w:val="00FC335E"/>
    <w:rsid w:val="00FC37FF"/>
    <w:rsid w:val="00FC3DC8"/>
    <w:rsid w:val="00FD0338"/>
    <w:rsid w:val="00FD0C52"/>
    <w:rsid w:val="00FD1A54"/>
    <w:rsid w:val="00FD25FD"/>
    <w:rsid w:val="00FD49BD"/>
    <w:rsid w:val="00FD5829"/>
    <w:rsid w:val="00FD7955"/>
    <w:rsid w:val="00FE2576"/>
    <w:rsid w:val="00FE3DBB"/>
    <w:rsid w:val="00FE6AF8"/>
    <w:rsid w:val="00FF2108"/>
    <w:rsid w:val="00FF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>
      <o:colormru v:ext="edit" colors="#ff8282,#e47572,#dd524f,#fe0000,red,#6e6e6e"/>
    </o:shapedefaults>
    <o:shapelayout v:ext="edit">
      <o:idmap v:ext="edit" data="1"/>
    </o:shapelayout>
  </w:shapeDefaults>
  <w:decimalSymbol w:val="."/>
  <w:listSeparator w:val=","/>
  <w15:docId w15:val="{A0EAAC70-AB30-4E7E-BD44-97569AB6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CC2"/>
  </w:style>
  <w:style w:type="paragraph" w:styleId="Heading1">
    <w:name w:val="heading 1"/>
    <w:basedOn w:val="Normal"/>
    <w:next w:val="Normal"/>
    <w:uiPriority w:val="9"/>
    <w:qFormat/>
    <w:rsid w:val="00B22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6F3F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224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6F3F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numberhead"/>
    <w:next w:val="Normal"/>
    <w:uiPriority w:val="9"/>
    <w:semiHidden/>
    <w:unhideWhenUsed/>
    <w:qFormat/>
    <w:rsid w:val="006F3F3F"/>
    <w:pPr>
      <w:keepNext/>
      <w:keepLines/>
      <w:pBdr>
        <w:bottom w:val="none" w:sz="0" w:space="0" w:color="auto"/>
      </w:pBdr>
      <w:spacing w:before="40" w:after="0"/>
      <w:outlineLvl w:val="8"/>
    </w:pPr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numberhead">
    <w:name w:val="No number head"/>
    <w:basedOn w:val="Normal"/>
    <w:next w:val="Normal"/>
    <w:autoRedefine/>
    <w:rsid w:val="009A0660"/>
    <w:pPr>
      <w:pBdr>
        <w:bottom w:val="single" w:sz="12" w:space="6" w:color="EB8024"/>
      </w:pBdr>
      <w:spacing w:before="120" w:after="480"/>
    </w:pPr>
    <w:rPr>
      <w:rFonts w:ascii="Arial Bold" w:hAnsi="Arial Bold"/>
      <w:b/>
      <w:color w:val="6E6E6E"/>
      <w:sz w:val="32"/>
      <w:szCs w:val="32"/>
    </w:rPr>
  </w:style>
  <w:style w:type="paragraph" w:styleId="Header">
    <w:name w:val="header"/>
    <w:basedOn w:val="Normal"/>
    <w:link w:val="HeaderChar"/>
    <w:autoRedefine/>
    <w:uiPriority w:val="99"/>
    <w:rsid w:val="004749A7"/>
    <w:pPr>
      <w:pBdr>
        <w:bottom w:val="single" w:sz="8" w:space="4" w:color="EB8024"/>
      </w:pBdr>
      <w:tabs>
        <w:tab w:val="right" w:pos="9356"/>
      </w:tabs>
      <w:spacing w:after="80"/>
    </w:pPr>
    <w:rPr>
      <w:rFonts w:ascii="Arial Bold" w:hAnsi="Arial Bold"/>
      <w:b/>
      <w:caps/>
      <w:color w:val="6E6E6E"/>
      <w:sz w:val="18"/>
      <w:szCs w:val="18"/>
    </w:rPr>
  </w:style>
  <w:style w:type="paragraph" w:styleId="Footer">
    <w:name w:val="footer"/>
    <w:basedOn w:val="Normal"/>
    <w:link w:val="FooterChar"/>
    <w:uiPriority w:val="99"/>
    <w:rsid w:val="004023C0"/>
    <w:pPr>
      <w:pBdr>
        <w:top w:val="single" w:sz="8" w:space="4" w:color="EB8024"/>
      </w:pBdr>
      <w:tabs>
        <w:tab w:val="right" w:pos="9356"/>
      </w:tabs>
    </w:pPr>
    <w:rPr>
      <w:rFonts w:ascii="Arial Bold" w:hAnsi="Arial Bold"/>
      <w:b/>
      <w:caps/>
      <w:color w:val="6E6E6E"/>
      <w:sz w:val="18"/>
      <w:szCs w:val="18"/>
    </w:rPr>
  </w:style>
  <w:style w:type="paragraph" w:styleId="BodyText3">
    <w:name w:val="Body Text 3"/>
    <w:basedOn w:val="Normal"/>
    <w:rsid w:val="006F3F3F"/>
    <w:rPr>
      <w:rFonts w:ascii="Arial" w:hAnsi="Arial"/>
      <w:b/>
    </w:rPr>
  </w:style>
  <w:style w:type="paragraph" w:customStyle="1" w:styleId="MainTitle">
    <w:name w:val="Main Title"/>
    <w:basedOn w:val="Normal"/>
    <w:next w:val="Normal"/>
    <w:rsid w:val="006F3F3F"/>
    <w:pPr>
      <w:tabs>
        <w:tab w:val="left" w:pos="7920"/>
      </w:tabs>
      <w:spacing w:before="4400" w:after="120"/>
      <w:ind w:left="576" w:right="1498"/>
      <w:jc w:val="right"/>
    </w:pPr>
    <w:rPr>
      <w:rFonts w:ascii="Arial Bold" w:hAnsi="Arial Bold"/>
      <w:b/>
      <w:color w:val="6D6D6D"/>
      <w:sz w:val="42"/>
      <w:szCs w:val="42"/>
    </w:rPr>
  </w:style>
  <w:style w:type="paragraph" w:customStyle="1" w:styleId="DocType">
    <w:name w:val="Doc Type"/>
    <w:basedOn w:val="Normal"/>
    <w:next w:val="Normal"/>
    <w:rsid w:val="006F3F3F"/>
    <w:pPr>
      <w:spacing w:before="60" w:after="120"/>
      <w:ind w:left="3600" w:right="1498"/>
      <w:jc w:val="right"/>
    </w:pPr>
    <w:rPr>
      <w:rFonts w:ascii="Arial" w:hAnsi="Arial"/>
      <w:color w:val="6D6D6D"/>
      <w:sz w:val="28"/>
      <w:szCs w:val="28"/>
    </w:rPr>
  </w:style>
  <w:style w:type="paragraph" w:customStyle="1" w:styleId="DocNumber">
    <w:name w:val="Doc Number"/>
    <w:basedOn w:val="Normal"/>
    <w:next w:val="Normal"/>
    <w:rsid w:val="006F3F3F"/>
    <w:pPr>
      <w:pBdr>
        <w:bottom w:val="single" w:sz="8" w:space="0" w:color="6D6D6D"/>
      </w:pBdr>
      <w:spacing w:before="6000" w:after="100" w:afterAutospacing="1"/>
      <w:ind w:right="-32"/>
    </w:pPr>
    <w:rPr>
      <w:rFonts w:ascii="Arial" w:hAnsi="Arial"/>
      <w:color w:val="6D6D6D"/>
      <w:sz w:val="28"/>
      <w:szCs w:val="28"/>
    </w:rPr>
  </w:style>
  <w:style w:type="paragraph" w:customStyle="1" w:styleId="RevisionNo">
    <w:name w:val="Revision No."/>
    <w:basedOn w:val="Normal"/>
    <w:next w:val="Normal"/>
    <w:rsid w:val="006F3F3F"/>
    <w:pPr>
      <w:spacing w:after="100" w:afterAutospacing="1"/>
      <w:ind w:left="18" w:right="576"/>
    </w:pPr>
    <w:rPr>
      <w:rFonts w:ascii="Arial" w:hAnsi="Arial"/>
      <w:color w:val="6D6D6D"/>
      <w:sz w:val="28"/>
      <w:szCs w:val="28"/>
    </w:rPr>
  </w:style>
  <w:style w:type="character" w:styleId="Hyperlink">
    <w:name w:val="Hyperlink"/>
    <w:basedOn w:val="DefaultParagraphFont"/>
    <w:uiPriority w:val="99"/>
    <w:rsid w:val="006F3F3F"/>
    <w:rPr>
      <w:color w:val="0000FF"/>
      <w:u w:val="single"/>
    </w:rPr>
  </w:style>
  <w:style w:type="paragraph" w:styleId="BodyText">
    <w:name w:val="Body Text"/>
    <w:basedOn w:val="Normal"/>
    <w:rsid w:val="006F3F3F"/>
    <w:pPr>
      <w:spacing w:before="120" w:after="60"/>
      <w:ind w:left="2552"/>
    </w:pPr>
    <w:rPr>
      <w:rFonts w:ascii="Arial" w:hAnsi="Arial"/>
    </w:rPr>
  </w:style>
  <w:style w:type="paragraph" w:customStyle="1" w:styleId="Misctext">
    <w:name w:val="Misc text"/>
    <w:next w:val="Normal"/>
    <w:rsid w:val="006F3F3F"/>
    <w:pPr>
      <w:spacing w:before="120" w:after="60"/>
      <w:ind w:left="113"/>
    </w:pPr>
    <w:rPr>
      <w:rFonts w:ascii="Arial" w:hAnsi="Arial"/>
    </w:rPr>
  </w:style>
  <w:style w:type="paragraph" w:customStyle="1" w:styleId="Chapter">
    <w:name w:val="Chapter"/>
    <w:next w:val="ChapterNo"/>
    <w:rsid w:val="006F3F3F"/>
    <w:pPr>
      <w:spacing w:before="900" w:after="240"/>
      <w:jc w:val="right"/>
    </w:pPr>
    <w:rPr>
      <w:rFonts w:ascii="Arial" w:hAnsi="Arial" w:cs="Arial"/>
      <w:b/>
      <w:i/>
      <w:noProof/>
      <w:color w:val="808080"/>
      <w:sz w:val="72"/>
    </w:rPr>
  </w:style>
  <w:style w:type="paragraph" w:customStyle="1" w:styleId="ChapterNo">
    <w:name w:val="Chapter No."/>
    <w:next w:val="Heading1"/>
    <w:rsid w:val="006F3F3F"/>
    <w:pPr>
      <w:spacing w:after="240"/>
      <w:jc w:val="right"/>
    </w:pPr>
    <w:rPr>
      <w:rFonts w:ascii="Arial Bold" w:hAnsi="Arial Bold"/>
      <w:b/>
      <w:noProof/>
      <w:color w:val="808080"/>
      <w:sz w:val="144"/>
    </w:rPr>
  </w:style>
  <w:style w:type="character" w:styleId="PageNumber">
    <w:name w:val="page number"/>
    <w:basedOn w:val="DefaultParagraphFont"/>
    <w:rsid w:val="006F3F3F"/>
    <w:rPr>
      <w:rFonts w:ascii="Arial" w:hAnsi="Arial"/>
      <w:b/>
      <w:sz w:val="18"/>
      <w:bdr w:val="none" w:sz="0" w:space="0" w:color="auto"/>
    </w:rPr>
  </w:style>
  <w:style w:type="paragraph" w:styleId="TOC1">
    <w:name w:val="toc 1"/>
    <w:basedOn w:val="Normal"/>
    <w:next w:val="Normal"/>
    <w:uiPriority w:val="39"/>
    <w:rsid w:val="006F3F3F"/>
    <w:pPr>
      <w:numPr>
        <w:numId w:val="4"/>
      </w:numPr>
      <w:tabs>
        <w:tab w:val="left" w:pos="2211"/>
        <w:tab w:val="right" w:leader="underscore" w:pos="9356"/>
      </w:tabs>
      <w:spacing w:before="80" w:after="40"/>
    </w:pPr>
    <w:rPr>
      <w:rFonts w:ascii="Arial" w:hAnsi="Arial"/>
      <w:b/>
      <w:caps/>
      <w:color w:val="6E6E6E"/>
    </w:rPr>
  </w:style>
  <w:style w:type="paragraph" w:styleId="TOC2">
    <w:name w:val="toc 2"/>
    <w:basedOn w:val="Normal"/>
    <w:next w:val="Normal"/>
    <w:uiPriority w:val="39"/>
    <w:rsid w:val="006F3F3F"/>
    <w:pPr>
      <w:tabs>
        <w:tab w:val="left" w:pos="2835"/>
        <w:tab w:val="right" w:leader="dot" w:pos="9356"/>
      </w:tabs>
      <w:ind w:left="2268"/>
    </w:pPr>
    <w:rPr>
      <w:rFonts w:ascii="Arial" w:hAnsi="Arial"/>
      <w:smallCaps/>
    </w:rPr>
  </w:style>
  <w:style w:type="paragraph" w:styleId="TOC3">
    <w:name w:val="toc 3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4">
    <w:name w:val="toc 4"/>
    <w:basedOn w:val="Normal"/>
    <w:next w:val="Normal"/>
    <w:semiHidden/>
    <w:rsid w:val="006F3F3F"/>
    <w:pPr>
      <w:tabs>
        <w:tab w:val="left" w:pos="3119"/>
        <w:tab w:val="right" w:leader="hyphen" w:pos="9356"/>
      </w:tabs>
      <w:ind w:left="2268"/>
    </w:pPr>
    <w:rPr>
      <w:rFonts w:ascii="Arial" w:hAnsi="Arial"/>
    </w:rPr>
  </w:style>
  <w:style w:type="paragraph" w:styleId="TOC5">
    <w:name w:val="toc 5"/>
    <w:basedOn w:val="Normal"/>
    <w:next w:val="Normal"/>
    <w:uiPriority w:val="39"/>
    <w:rsid w:val="006F3F3F"/>
    <w:pPr>
      <w:tabs>
        <w:tab w:val="left" w:pos="3402"/>
        <w:tab w:val="right" w:leader="hyphen" w:pos="9356"/>
      </w:tabs>
      <w:ind w:left="2268"/>
    </w:pPr>
    <w:rPr>
      <w:rFonts w:ascii="Arial" w:hAnsi="Arial"/>
    </w:rPr>
  </w:style>
  <w:style w:type="paragraph" w:styleId="TOC6">
    <w:name w:val="toc 6"/>
    <w:basedOn w:val="Normal"/>
    <w:next w:val="Normal"/>
    <w:uiPriority w:val="39"/>
    <w:rsid w:val="006F3F3F"/>
    <w:pPr>
      <w:numPr>
        <w:numId w:val="5"/>
      </w:numPr>
      <w:tabs>
        <w:tab w:val="left" w:pos="2211"/>
        <w:tab w:val="right" w:leader="underscore" w:pos="9356"/>
      </w:tabs>
      <w:spacing w:before="120" w:after="40"/>
    </w:pPr>
    <w:rPr>
      <w:rFonts w:ascii="Arial" w:hAnsi="Arial"/>
      <w:b/>
      <w:caps/>
      <w:color w:val="6E6E6E"/>
    </w:rPr>
  </w:style>
  <w:style w:type="paragraph" w:styleId="TOC7">
    <w:name w:val="toc 7"/>
    <w:basedOn w:val="Normal"/>
    <w:next w:val="Normal"/>
    <w:uiPriority w:val="39"/>
    <w:rsid w:val="006F3F3F"/>
    <w:pPr>
      <w:tabs>
        <w:tab w:val="left" w:pos="2977"/>
        <w:tab w:val="right" w:leader="dot" w:pos="9356"/>
      </w:tabs>
      <w:ind w:left="2268"/>
    </w:pPr>
    <w:rPr>
      <w:rFonts w:ascii="Arial" w:hAnsi="Arial"/>
    </w:rPr>
  </w:style>
  <w:style w:type="paragraph" w:styleId="TOC8">
    <w:name w:val="toc 8"/>
    <w:basedOn w:val="Normal"/>
    <w:next w:val="Normal"/>
    <w:uiPriority w:val="39"/>
    <w:rsid w:val="006F3F3F"/>
    <w:pPr>
      <w:tabs>
        <w:tab w:val="left" w:pos="3119"/>
        <w:tab w:val="right" w:leader="dot" w:pos="9356"/>
      </w:tabs>
      <w:ind w:left="2268"/>
    </w:pPr>
    <w:rPr>
      <w:rFonts w:ascii="Arial" w:hAnsi="Arial"/>
    </w:rPr>
  </w:style>
  <w:style w:type="paragraph" w:styleId="TOC9">
    <w:name w:val="toc 9"/>
    <w:basedOn w:val="Normal"/>
    <w:next w:val="Normal"/>
    <w:uiPriority w:val="39"/>
    <w:rsid w:val="006F3F3F"/>
    <w:pPr>
      <w:tabs>
        <w:tab w:val="right" w:leader="underscore" w:pos="9356"/>
      </w:tabs>
      <w:spacing w:before="120" w:after="40"/>
      <w:ind w:left="2268"/>
    </w:pPr>
    <w:rPr>
      <w:rFonts w:ascii="Arial" w:hAnsi="Arial"/>
      <w:b/>
      <w:caps/>
      <w:color w:val="6E6E6E"/>
    </w:rPr>
  </w:style>
  <w:style w:type="paragraph" w:styleId="Caption">
    <w:name w:val="caption"/>
    <w:basedOn w:val="Normal"/>
    <w:next w:val="Normal"/>
    <w:uiPriority w:val="35"/>
    <w:unhideWhenUsed/>
    <w:qFormat/>
    <w:rsid w:val="006F3F3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6F3F3F"/>
    <w:pPr>
      <w:ind w:left="400" w:hanging="400"/>
    </w:pPr>
    <w:rPr>
      <w:rFonts w:ascii="Arial" w:hAnsi="Arial"/>
    </w:rPr>
  </w:style>
  <w:style w:type="paragraph" w:customStyle="1" w:styleId="TableCaption">
    <w:name w:val="Table Caption"/>
    <w:basedOn w:val="Caption"/>
    <w:rsid w:val="006F3F3F"/>
    <w:rPr>
      <w:sz w:val="22"/>
      <w:szCs w:val="22"/>
    </w:rPr>
  </w:style>
  <w:style w:type="paragraph" w:styleId="BodyText2">
    <w:name w:val="Body Text 2"/>
    <w:basedOn w:val="Normal"/>
    <w:rsid w:val="006F3F3F"/>
    <w:pPr>
      <w:tabs>
        <w:tab w:val="left" w:pos="2694"/>
      </w:tabs>
      <w:spacing w:before="20" w:after="20"/>
    </w:pPr>
    <w:rPr>
      <w:rFonts w:ascii="Arial" w:hAnsi="Arial"/>
    </w:rPr>
  </w:style>
  <w:style w:type="paragraph" w:styleId="ListNumber">
    <w:name w:val="List Number"/>
    <w:basedOn w:val="Normal"/>
    <w:next w:val="Normal"/>
    <w:rsid w:val="006F3F3F"/>
    <w:pPr>
      <w:numPr>
        <w:numId w:val="2"/>
      </w:numPr>
      <w:spacing w:before="40" w:after="40"/>
    </w:pPr>
    <w:rPr>
      <w:rFonts w:ascii="Arial" w:hAnsi="Arial"/>
    </w:rPr>
  </w:style>
  <w:style w:type="paragraph" w:customStyle="1" w:styleId="TableHeading">
    <w:name w:val="Table Heading"/>
    <w:basedOn w:val="Normal"/>
    <w:next w:val="Normal"/>
    <w:rsid w:val="006F3F3F"/>
    <w:pPr>
      <w:spacing w:before="40" w:after="40"/>
      <w:ind w:left="85"/>
    </w:pPr>
    <w:rPr>
      <w:rFonts w:ascii="Arial Bold" w:hAnsi="Arial Bold"/>
      <w:b/>
      <w:color w:val="6E6E6E"/>
    </w:rPr>
  </w:style>
  <w:style w:type="paragraph" w:customStyle="1" w:styleId="Tabletext">
    <w:name w:val="Table text"/>
    <w:basedOn w:val="Normal"/>
    <w:next w:val="Normal"/>
    <w:rsid w:val="006F3F3F"/>
    <w:pPr>
      <w:spacing w:before="40" w:after="40"/>
      <w:ind w:left="85"/>
    </w:pPr>
    <w:rPr>
      <w:rFonts w:ascii="Arial" w:hAnsi="Arial"/>
      <w:kern w:val="32"/>
    </w:rPr>
  </w:style>
  <w:style w:type="paragraph" w:customStyle="1" w:styleId="BoldGray">
    <w:name w:val="Bold Gray"/>
    <w:rsid w:val="006F3F3F"/>
    <w:rPr>
      <w:rFonts w:ascii="Arial" w:hAnsi="Arial"/>
      <w:b/>
      <w:color w:val="6E6E6E"/>
    </w:rPr>
  </w:style>
  <w:style w:type="paragraph" w:customStyle="1" w:styleId="RightClick">
    <w:name w:val="Right Click"/>
    <w:next w:val="Nonumberhead"/>
    <w:rsid w:val="006F3F3F"/>
    <w:pPr>
      <w:numPr>
        <w:numId w:val="18"/>
      </w:numPr>
    </w:pPr>
    <w:rPr>
      <w:rFonts w:ascii="Arial" w:hAnsi="Arial"/>
      <w:noProof/>
    </w:rPr>
  </w:style>
  <w:style w:type="paragraph" w:customStyle="1" w:styleId="Important">
    <w:name w:val="Important"/>
    <w:next w:val="Normal"/>
    <w:rsid w:val="006F3F3F"/>
    <w:pPr>
      <w:numPr>
        <w:numId w:val="13"/>
      </w:numPr>
      <w:spacing w:before="60" w:after="20"/>
    </w:pPr>
    <w:rPr>
      <w:rFonts w:ascii="Arial" w:hAnsi="Arial"/>
      <w:noProof/>
    </w:rPr>
  </w:style>
  <w:style w:type="paragraph" w:styleId="CommentText">
    <w:name w:val="annotation text"/>
    <w:basedOn w:val="Normal"/>
    <w:semiHidden/>
    <w:rsid w:val="006F3F3F"/>
    <w:rPr>
      <w:rFonts w:ascii="Arial" w:hAnsi="Arial"/>
    </w:rPr>
  </w:style>
  <w:style w:type="paragraph" w:customStyle="1" w:styleId="Notes">
    <w:name w:val="Notes"/>
    <w:basedOn w:val="BodyText"/>
    <w:next w:val="Normal"/>
    <w:rsid w:val="006F3F3F"/>
    <w:pPr>
      <w:numPr>
        <w:numId w:val="16"/>
      </w:numPr>
      <w:spacing w:after="120"/>
    </w:pPr>
  </w:style>
  <w:style w:type="paragraph" w:styleId="ListNumber2">
    <w:name w:val="List Number 2"/>
    <w:basedOn w:val="Normal"/>
    <w:next w:val="Normal"/>
    <w:rsid w:val="006F3F3F"/>
    <w:pPr>
      <w:numPr>
        <w:numId w:val="3"/>
      </w:numPr>
      <w:spacing w:before="40" w:after="40"/>
    </w:pPr>
    <w:rPr>
      <w:rFonts w:ascii="Arial" w:hAnsi="Arial"/>
    </w:rPr>
  </w:style>
  <w:style w:type="paragraph" w:styleId="ListBullet">
    <w:name w:val="List Bullet"/>
    <w:basedOn w:val="Normal"/>
    <w:rsid w:val="006F3F3F"/>
    <w:pPr>
      <w:numPr>
        <w:numId w:val="1"/>
      </w:numPr>
      <w:spacing w:before="40" w:after="40"/>
    </w:pPr>
    <w:rPr>
      <w:rFonts w:ascii="Arial" w:hAnsi="Arial"/>
      <w:color w:val="000000"/>
    </w:rPr>
  </w:style>
  <w:style w:type="paragraph" w:styleId="ListBullet2">
    <w:name w:val="List Bullet 2"/>
    <w:basedOn w:val="Normal"/>
    <w:next w:val="Normal"/>
    <w:rsid w:val="006F3F3F"/>
    <w:pPr>
      <w:numPr>
        <w:numId w:val="12"/>
      </w:numPr>
      <w:spacing w:before="40" w:after="40"/>
    </w:pPr>
    <w:rPr>
      <w:rFonts w:ascii="Arial" w:hAnsi="Arial"/>
    </w:rPr>
  </w:style>
  <w:style w:type="paragraph" w:customStyle="1" w:styleId="Codepara">
    <w:name w:val="Code para"/>
    <w:basedOn w:val="BodyText"/>
    <w:next w:val="Normal"/>
    <w:rsid w:val="006F3F3F"/>
    <w:rPr>
      <w:rFonts w:ascii="Courier New" w:hAnsi="Courier New"/>
    </w:rPr>
  </w:style>
  <w:style w:type="paragraph" w:customStyle="1" w:styleId="Indentedtext">
    <w:name w:val="Indented text"/>
    <w:basedOn w:val="BodyText"/>
    <w:next w:val="Normal"/>
    <w:rsid w:val="006F3F3F"/>
    <w:pPr>
      <w:ind w:left="2909"/>
    </w:pPr>
  </w:style>
  <w:style w:type="paragraph" w:customStyle="1" w:styleId="Indentedtext2">
    <w:name w:val="Indented text 2"/>
    <w:basedOn w:val="BodyText"/>
    <w:next w:val="Normal"/>
    <w:rsid w:val="006F3F3F"/>
    <w:pPr>
      <w:ind w:left="3266"/>
    </w:pPr>
  </w:style>
  <w:style w:type="paragraph" w:customStyle="1" w:styleId="CodeNumbered">
    <w:name w:val="Code Numbered"/>
    <w:basedOn w:val="Codepara"/>
    <w:next w:val="Normal"/>
    <w:rsid w:val="006F3F3F"/>
    <w:pPr>
      <w:numPr>
        <w:numId w:val="6"/>
      </w:numPr>
    </w:pPr>
  </w:style>
  <w:style w:type="character" w:customStyle="1" w:styleId="CodeText">
    <w:name w:val="Code Text"/>
    <w:basedOn w:val="DefaultParagraphFont"/>
    <w:rsid w:val="006F3F3F"/>
    <w:rPr>
      <w:rFonts w:ascii="Courier New" w:hAnsi="Courier New"/>
      <w:sz w:val="20"/>
    </w:rPr>
  </w:style>
  <w:style w:type="paragraph" w:customStyle="1" w:styleId="CodeBullet2">
    <w:name w:val="Code Bullet 2"/>
    <w:basedOn w:val="Codepara"/>
    <w:next w:val="Normal"/>
    <w:rsid w:val="006F3F3F"/>
    <w:pPr>
      <w:numPr>
        <w:numId w:val="9"/>
      </w:numPr>
    </w:pPr>
  </w:style>
  <w:style w:type="paragraph" w:customStyle="1" w:styleId="Codenumbered2">
    <w:name w:val="Code numbered 2"/>
    <w:basedOn w:val="Codepara"/>
    <w:next w:val="Normal"/>
    <w:rsid w:val="006F3F3F"/>
    <w:pPr>
      <w:numPr>
        <w:numId w:val="7"/>
      </w:numPr>
    </w:pPr>
  </w:style>
  <w:style w:type="paragraph" w:customStyle="1" w:styleId="CodeBullet">
    <w:name w:val="Code Bullet"/>
    <w:basedOn w:val="Codepara"/>
    <w:next w:val="Normal"/>
    <w:rsid w:val="006F3F3F"/>
    <w:pPr>
      <w:numPr>
        <w:numId w:val="8"/>
      </w:numPr>
    </w:pPr>
  </w:style>
  <w:style w:type="paragraph" w:customStyle="1" w:styleId="CodeIndented">
    <w:name w:val="Code Indented"/>
    <w:basedOn w:val="Normal"/>
    <w:next w:val="Normal"/>
    <w:rsid w:val="006F3F3F"/>
    <w:pPr>
      <w:spacing w:before="40" w:after="40"/>
      <w:ind w:left="3005"/>
    </w:pPr>
    <w:rPr>
      <w:rFonts w:ascii="Courier" w:hAnsi="Courier"/>
    </w:rPr>
  </w:style>
  <w:style w:type="paragraph" w:customStyle="1" w:styleId="CodeIndent2">
    <w:name w:val="Code Indent 2"/>
    <w:basedOn w:val="Normal"/>
    <w:next w:val="Normal"/>
    <w:rsid w:val="006F3F3F"/>
    <w:pPr>
      <w:spacing w:before="40" w:after="40"/>
      <w:ind w:left="3266"/>
    </w:pPr>
    <w:rPr>
      <w:rFonts w:ascii="Courier New" w:hAnsi="Courier New"/>
    </w:rPr>
  </w:style>
  <w:style w:type="character" w:customStyle="1" w:styleId="CodeBold">
    <w:name w:val="Code Bold"/>
    <w:basedOn w:val="CodeText"/>
    <w:rsid w:val="006F3F3F"/>
    <w:rPr>
      <w:rFonts w:ascii="Courier New" w:hAnsi="Courier New"/>
      <w:b/>
      <w:sz w:val="20"/>
    </w:rPr>
  </w:style>
  <w:style w:type="character" w:customStyle="1" w:styleId="Italics">
    <w:name w:val="Italics"/>
    <w:basedOn w:val="DefaultParagraphFont"/>
    <w:rsid w:val="006F3F3F"/>
    <w:rPr>
      <w:rFonts w:ascii="Arial" w:hAnsi="Arial"/>
      <w:i/>
      <w:sz w:val="20"/>
    </w:rPr>
  </w:style>
  <w:style w:type="paragraph" w:styleId="EnvelopeReturn">
    <w:name w:val="envelope return"/>
    <w:basedOn w:val="Normal"/>
    <w:rsid w:val="006F3F3F"/>
    <w:rPr>
      <w:rFonts w:ascii="Arial" w:hAnsi="Arial"/>
    </w:rPr>
  </w:style>
  <w:style w:type="paragraph" w:customStyle="1" w:styleId="RevisionHead">
    <w:name w:val="Revision Head"/>
    <w:basedOn w:val="Normal"/>
    <w:rsid w:val="006F3F3F"/>
    <w:pPr>
      <w:jc w:val="center"/>
    </w:pPr>
    <w:rPr>
      <w:rFonts w:ascii="Arial" w:hAnsi="Arial"/>
      <w:b/>
      <w:sz w:val="28"/>
    </w:rPr>
  </w:style>
  <w:style w:type="paragraph" w:customStyle="1" w:styleId="TAH">
    <w:name w:val="TAH"/>
    <w:basedOn w:val="Normal"/>
    <w:rsid w:val="006F3F3F"/>
    <w:pPr>
      <w:keepNext/>
      <w:keepLines/>
      <w:jc w:val="center"/>
    </w:pPr>
    <w:rPr>
      <w:rFonts w:ascii="Arial" w:hAnsi="Arial"/>
      <w:b/>
      <w:sz w:val="18"/>
      <w:lang w:val="en-GB"/>
    </w:rPr>
  </w:style>
  <w:style w:type="paragraph" w:customStyle="1" w:styleId="NotesTable">
    <w:name w:val="Notes Table"/>
    <w:basedOn w:val="Tabletext"/>
    <w:next w:val="Tabletext"/>
    <w:rsid w:val="006F3F3F"/>
    <w:pPr>
      <w:numPr>
        <w:numId w:val="14"/>
      </w:numPr>
    </w:pPr>
  </w:style>
  <w:style w:type="paragraph" w:customStyle="1" w:styleId="Double-click">
    <w:name w:val="Double-click"/>
    <w:next w:val="Normal"/>
    <w:rsid w:val="006F3F3F"/>
    <w:pPr>
      <w:numPr>
        <w:numId w:val="10"/>
      </w:numPr>
    </w:pPr>
    <w:rPr>
      <w:rFonts w:ascii="Arial" w:hAnsi="Arial"/>
      <w:noProof/>
    </w:rPr>
  </w:style>
  <w:style w:type="paragraph" w:customStyle="1" w:styleId="Classification">
    <w:name w:val="Classification"/>
    <w:basedOn w:val="Normal"/>
    <w:next w:val="Normal"/>
    <w:autoRedefine/>
    <w:rsid w:val="006F3F3F"/>
    <w:pPr>
      <w:framePr w:hSpace="187" w:vSpace="187" w:wrap="around" w:vAnchor="text" w:hAnchor="page" w:x="9620" w:y="9620"/>
    </w:pPr>
    <w:rPr>
      <w:rFonts w:ascii="Arial Bold" w:hAnsi="Arial Bold" w:cs="Arial"/>
      <w:b/>
      <w:bCs/>
      <w:color w:val="FFFFFF"/>
      <w:sz w:val="16"/>
      <w:szCs w:val="16"/>
    </w:rPr>
  </w:style>
  <w:style w:type="paragraph" w:customStyle="1" w:styleId="Tablenumbered1">
    <w:name w:val="Table numbered 1"/>
    <w:next w:val="Normal"/>
    <w:rsid w:val="006F3F3F"/>
    <w:pPr>
      <w:numPr>
        <w:numId w:val="11"/>
      </w:numPr>
      <w:spacing w:before="40" w:after="40"/>
    </w:pPr>
    <w:rPr>
      <w:rFonts w:ascii="Arial" w:hAnsi="Arial"/>
      <w:noProof/>
    </w:rPr>
  </w:style>
  <w:style w:type="paragraph" w:customStyle="1" w:styleId="Tablebullet1">
    <w:name w:val="Table bullet 1"/>
    <w:next w:val="Normal"/>
    <w:rsid w:val="006F3F3F"/>
    <w:pPr>
      <w:numPr>
        <w:numId w:val="19"/>
      </w:numPr>
      <w:spacing w:before="40" w:after="40"/>
    </w:pPr>
    <w:rPr>
      <w:rFonts w:ascii="Arial" w:hAnsi="Arial"/>
      <w:noProof/>
    </w:rPr>
  </w:style>
  <w:style w:type="paragraph" w:customStyle="1" w:styleId="TAL">
    <w:name w:val="TAL"/>
    <w:basedOn w:val="Normal"/>
    <w:rsid w:val="006F3F3F"/>
    <w:pPr>
      <w:keepNext/>
      <w:keepLines/>
    </w:pPr>
    <w:rPr>
      <w:rFonts w:ascii="Arial" w:hAnsi="Arial"/>
      <w:sz w:val="18"/>
      <w:lang w:val="en-GB"/>
    </w:rPr>
  </w:style>
  <w:style w:type="paragraph" w:styleId="DocumentMap">
    <w:name w:val="Document Map"/>
    <w:basedOn w:val="Normal"/>
    <w:semiHidden/>
    <w:rsid w:val="006F3F3F"/>
    <w:pPr>
      <w:shd w:val="clear" w:color="auto" w:fill="000080"/>
    </w:pPr>
    <w:rPr>
      <w:rFonts w:ascii="Tahoma" w:hAnsi="Tahoma" w:cs="Tahoma"/>
    </w:rPr>
  </w:style>
  <w:style w:type="paragraph" w:customStyle="1" w:styleId="Importanttable">
    <w:name w:val="Important table"/>
    <w:basedOn w:val="Tabletext"/>
    <w:next w:val="Tabletext"/>
    <w:rsid w:val="006F3F3F"/>
    <w:pPr>
      <w:numPr>
        <w:numId w:val="15"/>
      </w:numPr>
    </w:pPr>
  </w:style>
  <w:style w:type="paragraph" w:customStyle="1" w:styleId="Style1">
    <w:name w:val="Style1"/>
    <w:basedOn w:val="Normal"/>
    <w:rsid w:val="006F3F3F"/>
    <w:pPr>
      <w:numPr>
        <w:numId w:val="17"/>
      </w:numPr>
      <w:spacing w:before="40" w:after="40"/>
    </w:pPr>
    <w:rPr>
      <w:rFonts w:ascii="Arial" w:hAnsi="Arial"/>
    </w:rPr>
  </w:style>
  <w:style w:type="paragraph" w:customStyle="1" w:styleId="Codepara2">
    <w:name w:val="Code para 2"/>
    <w:basedOn w:val="Codepara"/>
    <w:next w:val="Normal"/>
    <w:rsid w:val="006F3F3F"/>
    <w:pPr>
      <w:pBdr>
        <w:left w:val="dashed" w:sz="4" w:space="6" w:color="auto"/>
        <w:right w:val="dashed" w:sz="4" w:space="6" w:color="auto"/>
      </w:pBdr>
      <w:shd w:val="pct25" w:color="auto" w:fill="FFFFFF"/>
      <w:spacing w:before="40" w:after="20"/>
      <w:ind w:left="284" w:right="284"/>
    </w:pPr>
  </w:style>
  <w:style w:type="character" w:styleId="CommentReference">
    <w:name w:val="annotation reference"/>
    <w:basedOn w:val="DefaultParagraphFont"/>
    <w:semiHidden/>
    <w:rsid w:val="00597385"/>
    <w:rPr>
      <w:sz w:val="16"/>
    </w:rPr>
  </w:style>
  <w:style w:type="paragraph" w:styleId="BalloonText">
    <w:name w:val="Balloon Text"/>
    <w:basedOn w:val="Normal"/>
    <w:link w:val="BalloonTextChar"/>
    <w:rsid w:val="009A06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A06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10C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610C5"/>
    <w:rPr>
      <w:i/>
      <w:iCs/>
    </w:rPr>
  </w:style>
  <w:style w:type="paragraph" w:styleId="NoSpacing">
    <w:name w:val="No Spacing"/>
    <w:link w:val="NoSpacingChar"/>
    <w:uiPriority w:val="1"/>
    <w:qFormat/>
    <w:rsid w:val="008561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6126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D46B16"/>
    <w:rPr>
      <w:rFonts w:ascii="Arial Bold" w:hAnsi="Arial Bold"/>
      <w:b/>
      <w:caps/>
      <w:color w:val="6E6E6E"/>
      <w:sz w:val="18"/>
      <w:szCs w:val="18"/>
    </w:rPr>
  </w:style>
  <w:style w:type="table" w:styleId="TableGrid">
    <w:name w:val="Table Grid"/>
    <w:basedOn w:val="TableNormal"/>
    <w:rsid w:val="005B46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0953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0F0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7D6D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43506C"/>
    <w:rPr>
      <w:rFonts w:ascii="Arial Bold" w:hAnsi="Arial Bold"/>
      <w:b/>
      <w:caps/>
      <w:color w:val="6E6E6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0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72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27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9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1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748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70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therisingarjun@gmail.com" TargetMode="External"/><Relationship Id="rId26" Type="http://schemas.openxmlformats.org/officeDocument/2006/relationships/hyperlink" Target="mailto:therisingarjun@gmail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therisingarjun@gmail.com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therisingarjun@gmail.com" TargetMode="External"/><Relationship Id="rId25" Type="http://schemas.openxmlformats.org/officeDocument/2006/relationships/hyperlink" Target="mailto:therisingarjun@gmail.co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therisingarjun@gmail.com" TargetMode="External"/><Relationship Id="rId20" Type="http://schemas.openxmlformats.org/officeDocument/2006/relationships/hyperlink" Target="mailto:therisingarjun@gmail.co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mailto:therisingarjun@gmail.com" TargetMode="External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yperlink" Target="mailto:therisingarjun@gmail.com" TargetMode="External"/><Relationship Id="rId23" Type="http://schemas.openxmlformats.org/officeDocument/2006/relationships/hyperlink" Target="mailto:therisingarjun@gmail.com" TargetMode="External"/><Relationship Id="rId28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hyperlink" Target="mailto:therisingarjun@gmail.com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therisingarjun@gmail.com" TargetMode="External"/><Relationship Id="rId22" Type="http://schemas.openxmlformats.org/officeDocument/2006/relationships/hyperlink" Target="mailto:therisingarjun@gmail.com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ur27861\Desktop\Ne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364DBC4E2B54E8CBC4BEA8E36C17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1E4D5-FE0B-4AF9-9FF0-368D8EDF0DA7}"/>
      </w:docPartPr>
      <w:docPartBody>
        <w:p w:rsidR="00B65C24" w:rsidRDefault="00B65C24" w:rsidP="00B65C24">
          <w:pPr>
            <w:pStyle w:val="E364DBC4E2B54E8CBC4BEA8E36C17B10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24"/>
    <w:rsid w:val="00187176"/>
    <w:rsid w:val="00191774"/>
    <w:rsid w:val="001F61BF"/>
    <w:rsid w:val="00275A3D"/>
    <w:rsid w:val="002A6E58"/>
    <w:rsid w:val="004F4341"/>
    <w:rsid w:val="00512C70"/>
    <w:rsid w:val="00572EE8"/>
    <w:rsid w:val="005A6C42"/>
    <w:rsid w:val="005B62EB"/>
    <w:rsid w:val="00617331"/>
    <w:rsid w:val="00696EC0"/>
    <w:rsid w:val="006A0578"/>
    <w:rsid w:val="007225E3"/>
    <w:rsid w:val="00773314"/>
    <w:rsid w:val="007A31DD"/>
    <w:rsid w:val="00826E57"/>
    <w:rsid w:val="0082745A"/>
    <w:rsid w:val="00891C7B"/>
    <w:rsid w:val="0098195C"/>
    <w:rsid w:val="00B273B6"/>
    <w:rsid w:val="00B65C24"/>
    <w:rsid w:val="00C60293"/>
    <w:rsid w:val="00CE15B1"/>
    <w:rsid w:val="00E85788"/>
    <w:rsid w:val="00EC2167"/>
    <w:rsid w:val="00F43233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FE55B5067445ECB19B6D88C56513AF">
    <w:name w:val="58FE55B5067445ECB19B6D88C56513AF"/>
    <w:rsid w:val="00B65C24"/>
  </w:style>
  <w:style w:type="paragraph" w:customStyle="1" w:styleId="27640599716E439085BA8C5D62F60701">
    <w:name w:val="27640599716E439085BA8C5D62F60701"/>
    <w:rsid w:val="00B65C24"/>
  </w:style>
  <w:style w:type="paragraph" w:customStyle="1" w:styleId="FBD743B81EC1459F8631AB015BD35015">
    <w:name w:val="FBD743B81EC1459F8631AB015BD35015"/>
    <w:rsid w:val="00B65C24"/>
  </w:style>
  <w:style w:type="paragraph" w:customStyle="1" w:styleId="F67F047CD0C14789A9FBDEBA3D5EE82C">
    <w:name w:val="F67F047CD0C14789A9FBDEBA3D5EE82C"/>
    <w:rsid w:val="00B65C24"/>
  </w:style>
  <w:style w:type="paragraph" w:customStyle="1" w:styleId="302ACC891B8F4E75A87008BA3F5BDE3D">
    <w:name w:val="302ACC891B8F4E75A87008BA3F5BDE3D"/>
    <w:rsid w:val="00B65C24"/>
  </w:style>
  <w:style w:type="paragraph" w:customStyle="1" w:styleId="00BFA69050154FD8BDB7E7092FB07EE1">
    <w:name w:val="00BFA69050154FD8BDB7E7092FB07EE1"/>
    <w:rsid w:val="00B65C24"/>
  </w:style>
  <w:style w:type="paragraph" w:customStyle="1" w:styleId="10FFBF2F1D5F4721B3E4372F400F0198">
    <w:name w:val="10FFBF2F1D5F4721B3E4372F400F0198"/>
    <w:rsid w:val="00B65C24"/>
  </w:style>
  <w:style w:type="paragraph" w:customStyle="1" w:styleId="49E627C10DA146498673227ECF298C1E">
    <w:name w:val="49E627C10DA146498673227ECF298C1E"/>
    <w:rsid w:val="00B65C24"/>
  </w:style>
  <w:style w:type="paragraph" w:customStyle="1" w:styleId="E364DBC4E2B54E8CBC4BEA8E36C17B10">
    <w:name w:val="E364DBC4E2B54E8CBC4BEA8E36C17B10"/>
    <w:rsid w:val="00B65C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document contains the design of Rising Arjun.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ED1363151E14D89490D8DCF012F80" ma:contentTypeVersion="0" ma:contentTypeDescription="Create a new document." ma:contentTypeScope="" ma:versionID="2829f1aae8fc149f3f65210c772c233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CB0BA-3261-42D5-B31B-3BE00D018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B6A666-1B61-4ADE-9CE9-A4DCA3AD6641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645524C-BED1-47CE-A24C-E67A7B291CD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3CADA6F-ECF4-49C6-B49E-9AC50CCE2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New.dotx</Template>
  <TotalTime>12387</TotalTime>
  <Pages>42</Pages>
  <Words>5501</Words>
  <Characters>31359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Rising Arjun DEsign doc</vt:lpstr>
    </vt:vector>
  </TitlesOfParts>
  <Company/>
  <LinksUpToDate>false</LinksUpToDate>
  <CharactersWithSpaces>36787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Rising Arjun DEsign doc</dc:title>
  <dc:subject>Design Document</dc:subject>
  <dc:creator>Rising Arjun</dc:creator>
  <cp:lastModifiedBy>user</cp:lastModifiedBy>
  <cp:revision>1312</cp:revision>
  <cp:lastPrinted>2020-01-30T09:35:00Z</cp:lastPrinted>
  <dcterms:created xsi:type="dcterms:W3CDTF">2013-06-26T06:33:00Z</dcterms:created>
  <dcterms:modified xsi:type="dcterms:W3CDTF">2020-09-26T03:38:00Z</dcterms:modified>
  <cp:category>Design doc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0x0101000A7ED1363151E14D89490D8DCF012F80</vt:lpwstr>
  </property>
  <property fmtid="{D5CDD505-2E9C-101B-9397-08002B2CF9AE}" pid="4" name="Order">
    <vt:r8>500</vt:r8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</Properties>
</file>